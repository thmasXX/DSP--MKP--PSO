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6E718B"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6007F802" w:rsidR="00824B85" w:rsidRPr="007E737D" w:rsidRDefault="00A06400" w:rsidP="00683536">
      <w:pPr>
        <w:pStyle w:val="Title2"/>
        <w:spacing w:line="360" w:lineRule="auto"/>
        <w:rPr>
          <w:rFonts w:ascii="Calibri" w:hAnsi="Calibri" w:cs="Calibri"/>
          <w:sz w:val="22"/>
          <w:szCs w:val="22"/>
        </w:rPr>
      </w:pPr>
      <w:r>
        <w:rPr>
          <w:rFonts w:ascii="Calibri" w:hAnsi="Calibri" w:cs="Calibri"/>
          <w:sz w:val="22"/>
          <w:szCs w:val="22"/>
        </w:rPr>
        <w:t>Word Count: 9</w:t>
      </w:r>
      <w:r w:rsidR="006E718B">
        <w:rPr>
          <w:rFonts w:ascii="Calibri" w:hAnsi="Calibri" w:cs="Calibri"/>
          <w:sz w:val="22"/>
          <w:szCs w:val="22"/>
        </w:rPr>
        <w:t>898</w:t>
      </w:r>
    </w:p>
    <w:p w14:paraId="30A8DC45" w14:textId="1F07C886" w:rsidR="00B32511" w:rsidRDefault="00E12E7F" w:rsidP="00B32511">
      <w:pPr>
        <w:pStyle w:val="Title2"/>
        <w:spacing w:line="360" w:lineRule="auto"/>
        <w:rPr>
          <w:rFonts w:ascii="Calibri" w:hAnsi="Calibri" w:cs="Calibri"/>
          <w:sz w:val="22"/>
          <w:szCs w:val="22"/>
        </w:rPr>
      </w:pPr>
      <w:r w:rsidRPr="007E737D">
        <w:rPr>
          <w:rFonts w:ascii="Calibri" w:hAnsi="Calibri" w:cs="Calibri"/>
          <w:sz w:val="22"/>
          <w:szCs w:val="22"/>
        </w:rPr>
        <w:t xml:space="preserve"> </w:t>
      </w:r>
      <w:r w:rsidR="00B32511">
        <w:rPr>
          <w:rFonts w:ascii="Calibri" w:hAnsi="Calibri" w:cs="Calibri"/>
          <w:sz w:val="22"/>
          <w:szCs w:val="22"/>
        </w:rPr>
        <w:t xml:space="preserve">GitHub Repo: </w:t>
      </w:r>
      <w:hyperlink r:id="rId8" w:history="1">
        <w:r w:rsidR="00B32511" w:rsidRPr="00166582">
          <w:rPr>
            <w:rStyle w:val="Hyperlink"/>
            <w:rFonts w:ascii="Calibri" w:hAnsi="Calibri" w:cs="Calibri"/>
            <w:sz w:val="22"/>
            <w:szCs w:val="22"/>
          </w:rPr>
          <w:t>https://github.com/thmasXX/DSP--MKP--PSO</w:t>
        </w:r>
      </w:hyperlink>
    </w:p>
    <w:p w14:paraId="23F40D69" w14:textId="77777777" w:rsidR="00B32511" w:rsidRPr="007E737D" w:rsidRDefault="00B32511" w:rsidP="00B32511">
      <w:pPr>
        <w:pStyle w:val="Title2"/>
        <w:spacing w:line="360" w:lineRule="auto"/>
        <w:rPr>
          <w:rFonts w:ascii="Calibri" w:hAnsi="Calibri" w:cs="Calibri"/>
          <w:sz w:val="22"/>
          <w:szCs w:val="22"/>
        </w:rPr>
      </w:pP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9674086"/>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(Hassanien and Emary,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4C33B975" w:rsidR="004F5C53" w:rsidRDefault="004F5C53" w:rsidP="00D5414D">
      <w:pPr>
        <w:pStyle w:val="Heading1"/>
        <w:ind w:firstLine="720"/>
        <w:jc w:val="left"/>
        <w:rPr>
          <w:rFonts w:ascii="Calibri" w:hAnsi="Calibri" w:cs="Calibri"/>
        </w:rPr>
      </w:pPr>
      <w:bookmarkStart w:id="5" w:name="_Toc69674087"/>
      <w:r w:rsidRPr="00390E19">
        <w:rPr>
          <w:rFonts w:ascii="Calibri" w:hAnsi="Calibri" w:cs="Calibri"/>
        </w:rPr>
        <w:lastRenderedPageBreak/>
        <w:t>Acknowledgements</w:t>
      </w:r>
      <w:bookmarkEnd w:id="5"/>
    </w:p>
    <w:p w14:paraId="775E91B8" w14:textId="75C23B19" w:rsidR="005308AF" w:rsidRPr="005308AF" w:rsidRDefault="005308AF" w:rsidP="00FE54C9">
      <w:pPr>
        <w:spacing w:line="360" w:lineRule="auto"/>
        <w:ind w:left="720" w:firstLine="0"/>
        <w:rPr>
          <w:rFonts w:ascii="Calibri" w:hAnsi="Calibri"/>
          <w:sz w:val="22"/>
          <w:szCs w:val="22"/>
        </w:rPr>
      </w:pPr>
      <w:r>
        <w:rPr>
          <w:rFonts w:ascii="Calibri" w:hAnsi="Calibri"/>
          <w:sz w:val="22"/>
          <w:szCs w:val="22"/>
        </w:rPr>
        <w:t xml:space="preserve">I would like to thank my supervisor, </w:t>
      </w:r>
      <w:r w:rsidR="00F955D6">
        <w:rPr>
          <w:rFonts w:ascii="Calibri" w:hAnsi="Calibri"/>
          <w:sz w:val="22"/>
          <w:szCs w:val="22"/>
        </w:rPr>
        <w:t>Dr. Mehmet Aydin</w:t>
      </w:r>
      <w:r w:rsidR="00FE54C9">
        <w:rPr>
          <w:rFonts w:ascii="Calibri" w:hAnsi="Calibri"/>
          <w:sz w:val="22"/>
          <w:szCs w:val="22"/>
        </w:rPr>
        <w:t xml:space="preserve"> for reviewing my work and </w:t>
      </w:r>
      <w:r w:rsidR="00BD62C1">
        <w:rPr>
          <w:rFonts w:ascii="Calibri" w:hAnsi="Calibri"/>
          <w:sz w:val="22"/>
          <w:szCs w:val="22"/>
        </w:rPr>
        <w:t>providing valuable feedback throughout all the stages conducted throughout this project. Mehmet</w:t>
      </w:r>
      <w:r w:rsidR="000C1DE1">
        <w:rPr>
          <w:rFonts w:ascii="Calibri" w:hAnsi="Calibri"/>
          <w:sz w:val="22"/>
          <w:szCs w:val="22"/>
        </w:rPr>
        <w:t xml:space="preserve"> discussed all my ideas and brainstormed further areas into which I could pursue </w:t>
      </w:r>
      <w:r w:rsidR="0060292D">
        <w:rPr>
          <w:rFonts w:ascii="Calibri" w:hAnsi="Calibri"/>
          <w:sz w:val="22"/>
          <w:szCs w:val="22"/>
        </w:rPr>
        <w:t>and investigate that had not been discussed before in my project.</w:t>
      </w:r>
      <w:r w:rsidR="00015A86">
        <w:rPr>
          <w:rFonts w:ascii="Calibri" w:hAnsi="Calibri"/>
          <w:sz w:val="22"/>
          <w:szCs w:val="22"/>
        </w:rPr>
        <w:t xml:space="preserve"> </w:t>
      </w:r>
      <w:r w:rsidR="00AA2D22">
        <w:rPr>
          <w:rFonts w:ascii="Calibri" w:hAnsi="Calibri"/>
          <w:sz w:val="22"/>
          <w:szCs w:val="22"/>
        </w:rPr>
        <w:t xml:space="preserve">Mehmet has further continued his support and guidance for throughout this project and </w:t>
      </w:r>
      <w:r w:rsidR="009E6D62">
        <w:rPr>
          <w:rFonts w:ascii="Calibri" w:hAnsi="Calibri"/>
          <w:sz w:val="22"/>
          <w:szCs w:val="22"/>
        </w:rPr>
        <w:t>overall,</w:t>
      </w:r>
      <w:r w:rsidR="00AA2D22">
        <w:rPr>
          <w:rFonts w:ascii="Calibri" w:hAnsi="Calibri"/>
          <w:sz w:val="22"/>
          <w:szCs w:val="22"/>
        </w:rPr>
        <w:t xml:space="preserve"> in the academic year.</w:t>
      </w:r>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D3505AD" w14:textId="551DDC43" w:rsidR="00253A89" w:rsidRDefault="00253A89" w:rsidP="00683536">
      <w:pPr>
        <w:spacing w:line="360" w:lineRule="auto"/>
        <w:ind w:firstLine="0"/>
        <w:rPr>
          <w:rFonts w:ascii="Calibri" w:hAnsi="Calibri" w:cs="Calibri"/>
          <w:b/>
          <w:bCs/>
          <w:sz w:val="28"/>
          <w:szCs w:val="28"/>
        </w:rPr>
      </w:pPr>
    </w:p>
    <w:p w14:paraId="7597DBB7" w14:textId="77777777" w:rsidR="00D33EA4" w:rsidRDefault="00D33EA4"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9674088"/>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5854A01E" w14:textId="02303B42" w:rsidR="00061D43"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9674086" w:history="1">
            <w:r w:rsidR="00061D43" w:rsidRPr="00884B7F">
              <w:rPr>
                <w:rStyle w:val="Hyperlink"/>
                <w:rFonts w:ascii="Calibri" w:hAnsi="Calibri"/>
                <w:noProof/>
              </w:rPr>
              <w:t>Abstract</w:t>
            </w:r>
            <w:r w:rsidR="00061D43">
              <w:rPr>
                <w:noProof/>
                <w:webHidden/>
              </w:rPr>
              <w:tab/>
            </w:r>
            <w:r w:rsidR="00061D43">
              <w:rPr>
                <w:noProof/>
                <w:webHidden/>
              </w:rPr>
              <w:fldChar w:fldCharType="begin"/>
            </w:r>
            <w:r w:rsidR="00061D43">
              <w:rPr>
                <w:noProof/>
                <w:webHidden/>
              </w:rPr>
              <w:instrText xml:space="preserve"> PAGEREF _Toc69674086 \h </w:instrText>
            </w:r>
            <w:r w:rsidR="00061D43">
              <w:rPr>
                <w:noProof/>
                <w:webHidden/>
              </w:rPr>
            </w:r>
            <w:r w:rsidR="00061D43">
              <w:rPr>
                <w:noProof/>
                <w:webHidden/>
              </w:rPr>
              <w:fldChar w:fldCharType="separate"/>
            </w:r>
            <w:r w:rsidR="00061D43">
              <w:rPr>
                <w:noProof/>
                <w:webHidden/>
              </w:rPr>
              <w:t>2</w:t>
            </w:r>
            <w:r w:rsidR="00061D43">
              <w:rPr>
                <w:noProof/>
                <w:webHidden/>
              </w:rPr>
              <w:fldChar w:fldCharType="end"/>
            </w:r>
          </w:hyperlink>
        </w:p>
        <w:p w14:paraId="418F94B0" w14:textId="372952CE" w:rsidR="00061D43" w:rsidRDefault="006E718B">
          <w:pPr>
            <w:pStyle w:val="TOC1"/>
            <w:rPr>
              <w:noProof/>
              <w:kern w:val="0"/>
              <w:sz w:val="22"/>
              <w:szCs w:val="22"/>
              <w:lang w:val="en-GB" w:eastAsia="en-GB"/>
            </w:rPr>
          </w:pPr>
          <w:hyperlink w:anchor="_Toc69674087" w:history="1">
            <w:r w:rsidR="00061D43" w:rsidRPr="00884B7F">
              <w:rPr>
                <w:rStyle w:val="Hyperlink"/>
                <w:rFonts w:ascii="Calibri" w:hAnsi="Calibri" w:cs="Calibri"/>
                <w:noProof/>
              </w:rPr>
              <w:t>Acknowledgements</w:t>
            </w:r>
            <w:r w:rsidR="00061D43">
              <w:rPr>
                <w:noProof/>
                <w:webHidden/>
              </w:rPr>
              <w:tab/>
            </w:r>
            <w:r w:rsidR="00061D43">
              <w:rPr>
                <w:noProof/>
                <w:webHidden/>
              </w:rPr>
              <w:fldChar w:fldCharType="begin"/>
            </w:r>
            <w:r w:rsidR="00061D43">
              <w:rPr>
                <w:noProof/>
                <w:webHidden/>
              </w:rPr>
              <w:instrText xml:space="preserve"> PAGEREF _Toc69674087 \h </w:instrText>
            </w:r>
            <w:r w:rsidR="00061D43">
              <w:rPr>
                <w:noProof/>
                <w:webHidden/>
              </w:rPr>
            </w:r>
            <w:r w:rsidR="00061D43">
              <w:rPr>
                <w:noProof/>
                <w:webHidden/>
              </w:rPr>
              <w:fldChar w:fldCharType="separate"/>
            </w:r>
            <w:r w:rsidR="00061D43">
              <w:rPr>
                <w:noProof/>
                <w:webHidden/>
              </w:rPr>
              <w:t>3</w:t>
            </w:r>
            <w:r w:rsidR="00061D43">
              <w:rPr>
                <w:noProof/>
                <w:webHidden/>
              </w:rPr>
              <w:fldChar w:fldCharType="end"/>
            </w:r>
          </w:hyperlink>
        </w:p>
        <w:p w14:paraId="3C47EC18" w14:textId="7BCA54A8" w:rsidR="00061D43" w:rsidRDefault="006E718B">
          <w:pPr>
            <w:pStyle w:val="TOC1"/>
            <w:rPr>
              <w:noProof/>
              <w:kern w:val="0"/>
              <w:sz w:val="22"/>
              <w:szCs w:val="22"/>
              <w:lang w:val="en-GB" w:eastAsia="en-GB"/>
            </w:rPr>
          </w:pPr>
          <w:hyperlink w:anchor="_Toc69674088" w:history="1">
            <w:r w:rsidR="00061D43" w:rsidRPr="00884B7F">
              <w:rPr>
                <w:rStyle w:val="Hyperlink"/>
                <w:rFonts w:ascii="Calibri" w:hAnsi="Calibri" w:cs="Calibri"/>
                <w:noProof/>
              </w:rPr>
              <w:t>Table of Contents</w:t>
            </w:r>
            <w:r w:rsidR="00061D43">
              <w:rPr>
                <w:noProof/>
                <w:webHidden/>
              </w:rPr>
              <w:tab/>
            </w:r>
            <w:r w:rsidR="00061D43">
              <w:rPr>
                <w:noProof/>
                <w:webHidden/>
              </w:rPr>
              <w:fldChar w:fldCharType="begin"/>
            </w:r>
            <w:r w:rsidR="00061D43">
              <w:rPr>
                <w:noProof/>
                <w:webHidden/>
              </w:rPr>
              <w:instrText xml:space="preserve"> PAGEREF _Toc69674088 \h </w:instrText>
            </w:r>
            <w:r w:rsidR="00061D43">
              <w:rPr>
                <w:noProof/>
                <w:webHidden/>
              </w:rPr>
            </w:r>
            <w:r w:rsidR="00061D43">
              <w:rPr>
                <w:noProof/>
                <w:webHidden/>
              </w:rPr>
              <w:fldChar w:fldCharType="separate"/>
            </w:r>
            <w:r w:rsidR="00061D43">
              <w:rPr>
                <w:noProof/>
                <w:webHidden/>
              </w:rPr>
              <w:t>4</w:t>
            </w:r>
            <w:r w:rsidR="00061D43">
              <w:rPr>
                <w:noProof/>
                <w:webHidden/>
              </w:rPr>
              <w:fldChar w:fldCharType="end"/>
            </w:r>
          </w:hyperlink>
        </w:p>
        <w:p w14:paraId="2E392B7D" w14:textId="06312EDB" w:rsidR="00061D43" w:rsidRDefault="006E718B">
          <w:pPr>
            <w:pStyle w:val="TOC1"/>
            <w:rPr>
              <w:noProof/>
              <w:kern w:val="0"/>
              <w:sz w:val="22"/>
              <w:szCs w:val="22"/>
              <w:lang w:val="en-GB" w:eastAsia="en-GB"/>
            </w:rPr>
          </w:pPr>
          <w:hyperlink w:anchor="_Toc69674089" w:history="1">
            <w:r w:rsidR="00061D43" w:rsidRPr="00884B7F">
              <w:rPr>
                <w:rStyle w:val="Hyperlink"/>
                <w:rFonts w:ascii="Calibri" w:hAnsi="Calibri" w:cs="Calibri"/>
                <w:noProof/>
              </w:rPr>
              <w:t>Table of Figures</w:t>
            </w:r>
            <w:r w:rsidR="00061D43">
              <w:rPr>
                <w:noProof/>
                <w:webHidden/>
              </w:rPr>
              <w:tab/>
            </w:r>
            <w:r w:rsidR="00061D43">
              <w:rPr>
                <w:noProof/>
                <w:webHidden/>
              </w:rPr>
              <w:fldChar w:fldCharType="begin"/>
            </w:r>
            <w:r w:rsidR="00061D43">
              <w:rPr>
                <w:noProof/>
                <w:webHidden/>
              </w:rPr>
              <w:instrText xml:space="preserve"> PAGEREF _Toc69674089 \h </w:instrText>
            </w:r>
            <w:r w:rsidR="00061D43">
              <w:rPr>
                <w:noProof/>
                <w:webHidden/>
              </w:rPr>
            </w:r>
            <w:r w:rsidR="00061D43">
              <w:rPr>
                <w:noProof/>
                <w:webHidden/>
              </w:rPr>
              <w:fldChar w:fldCharType="separate"/>
            </w:r>
            <w:r w:rsidR="00061D43">
              <w:rPr>
                <w:noProof/>
                <w:webHidden/>
              </w:rPr>
              <w:t>6</w:t>
            </w:r>
            <w:r w:rsidR="00061D43">
              <w:rPr>
                <w:noProof/>
                <w:webHidden/>
              </w:rPr>
              <w:fldChar w:fldCharType="end"/>
            </w:r>
          </w:hyperlink>
        </w:p>
        <w:p w14:paraId="62461AEC" w14:textId="73C880C4" w:rsidR="00061D43" w:rsidRDefault="006E718B">
          <w:pPr>
            <w:pStyle w:val="TOC1"/>
            <w:rPr>
              <w:noProof/>
              <w:kern w:val="0"/>
              <w:sz w:val="22"/>
              <w:szCs w:val="22"/>
              <w:lang w:val="en-GB" w:eastAsia="en-GB"/>
            </w:rPr>
          </w:pPr>
          <w:hyperlink w:anchor="_Toc69674090" w:history="1">
            <w:r w:rsidR="00061D43" w:rsidRPr="00884B7F">
              <w:rPr>
                <w:rStyle w:val="Hyperlink"/>
                <w:rFonts w:ascii="Calibri" w:hAnsi="Calibri" w:cs="Calibri"/>
                <w:noProof/>
              </w:rPr>
              <w:t>Table of Tables</w:t>
            </w:r>
            <w:r w:rsidR="00061D43">
              <w:rPr>
                <w:noProof/>
                <w:webHidden/>
              </w:rPr>
              <w:tab/>
            </w:r>
            <w:r w:rsidR="00061D43">
              <w:rPr>
                <w:noProof/>
                <w:webHidden/>
              </w:rPr>
              <w:fldChar w:fldCharType="begin"/>
            </w:r>
            <w:r w:rsidR="00061D43">
              <w:rPr>
                <w:noProof/>
                <w:webHidden/>
              </w:rPr>
              <w:instrText xml:space="preserve"> PAGEREF _Toc69674090 \h </w:instrText>
            </w:r>
            <w:r w:rsidR="00061D43">
              <w:rPr>
                <w:noProof/>
                <w:webHidden/>
              </w:rPr>
            </w:r>
            <w:r w:rsidR="00061D43">
              <w:rPr>
                <w:noProof/>
                <w:webHidden/>
              </w:rPr>
              <w:fldChar w:fldCharType="separate"/>
            </w:r>
            <w:r w:rsidR="00061D43">
              <w:rPr>
                <w:noProof/>
                <w:webHidden/>
              </w:rPr>
              <w:t>7</w:t>
            </w:r>
            <w:r w:rsidR="00061D43">
              <w:rPr>
                <w:noProof/>
                <w:webHidden/>
              </w:rPr>
              <w:fldChar w:fldCharType="end"/>
            </w:r>
          </w:hyperlink>
        </w:p>
        <w:p w14:paraId="3683B8A3" w14:textId="675B208C" w:rsidR="00061D43" w:rsidRDefault="006E718B">
          <w:pPr>
            <w:pStyle w:val="TOC1"/>
            <w:rPr>
              <w:noProof/>
              <w:kern w:val="0"/>
              <w:sz w:val="22"/>
              <w:szCs w:val="22"/>
              <w:lang w:val="en-GB" w:eastAsia="en-GB"/>
            </w:rPr>
          </w:pPr>
          <w:hyperlink w:anchor="_Toc69674091" w:history="1">
            <w:r w:rsidR="00061D43" w:rsidRPr="00884B7F">
              <w:rPr>
                <w:rStyle w:val="Hyperlink"/>
                <w:rFonts w:ascii="Calibri" w:hAnsi="Calibri" w:cs="Calibri"/>
                <w:noProof/>
              </w:rPr>
              <w:t>1.</w:t>
            </w:r>
            <w:r w:rsidR="00061D43">
              <w:rPr>
                <w:noProof/>
                <w:kern w:val="0"/>
                <w:sz w:val="22"/>
                <w:szCs w:val="22"/>
                <w:lang w:val="en-GB" w:eastAsia="en-GB"/>
              </w:rPr>
              <w:tab/>
            </w:r>
            <w:r w:rsidR="00061D43" w:rsidRPr="00884B7F">
              <w:rPr>
                <w:rStyle w:val="Hyperlink"/>
                <w:rFonts w:ascii="Calibri" w:hAnsi="Calibri" w:cs="Calibri"/>
                <w:noProof/>
              </w:rPr>
              <w:t>Introduction</w:t>
            </w:r>
            <w:r w:rsidR="00061D43">
              <w:rPr>
                <w:noProof/>
                <w:webHidden/>
              </w:rPr>
              <w:tab/>
            </w:r>
            <w:r w:rsidR="00061D43">
              <w:rPr>
                <w:noProof/>
                <w:webHidden/>
              </w:rPr>
              <w:fldChar w:fldCharType="begin"/>
            </w:r>
            <w:r w:rsidR="00061D43">
              <w:rPr>
                <w:noProof/>
                <w:webHidden/>
              </w:rPr>
              <w:instrText xml:space="preserve"> PAGEREF _Toc69674091 \h </w:instrText>
            </w:r>
            <w:r w:rsidR="00061D43">
              <w:rPr>
                <w:noProof/>
                <w:webHidden/>
              </w:rPr>
            </w:r>
            <w:r w:rsidR="00061D43">
              <w:rPr>
                <w:noProof/>
                <w:webHidden/>
              </w:rPr>
              <w:fldChar w:fldCharType="separate"/>
            </w:r>
            <w:r w:rsidR="00061D43">
              <w:rPr>
                <w:noProof/>
                <w:webHidden/>
              </w:rPr>
              <w:t>8</w:t>
            </w:r>
            <w:r w:rsidR="00061D43">
              <w:rPr>
                <w:noProof/>
                <w:webHidden/>
              </w:rPr>
              <w:fldChar w:fldCharType="end"/>
            </w:r>
          </w:hyperlink>
        </w:p>
        <w:p w14:paraId="764F0414" w14:textId="4370D7E4" w:rsidR="00061D43" w:rsidRDefault="006E718B">
          <w:pPr>
            <w:pStyle w:val="TOC1"/>
            <w:rPr>
              <w:noProof/>
              <w:kern w:val="0"/>
              <w:sz w:val="22"/>
              <w:szCs w:val="22"/>
              <w:lang w:val="en-GB" w:eastAsia="en-GB"/>
            </w:rPr>
          </w:pPr>
          <w:hyperlink w:anchor="_Toc69674092" w:history="1">
            <w:r w:rsidR="00061D43" w:rsidRPr="00884B7F">
              <w:rPr>
                <w:rStyle w:val="Hyperlink"/>
                <w:rFonts w:ascii="Calibri" w:hAnsi="Calibri" w:cs="Calibri"/>
                <w:noProof/>
              </w:rPr>
              <w:t>2.</w:t>
            </w:r>
            <w:r w:rsidR="00061D43">
              <w:rPr>
                <w:noProof/>
                <w:kern w:val="0"/>
                <w:sz w:val="22"/>
                <w:szCs w:val="22"/>
                <w:lang w:val="en-GB" w:eastAsia="en-GB"/>
              </w:rPr>
              <w:tab/>
            </w:r>
            <w:r w:rsidR="00061D43" w:rsidRPr="00884B7F">
              <w:rPr>
                <w:rStyle w:val="Hyperlink"/>
                <w:rFonts w:ascii="Calibri" w:hAnsi="Calibri" w:cs="Calibri"/>
                <w:noProof/>
              </w:rPr>
              <w:t>Literature Review</w:t>
            </w:r>
            <w:r w:rsidR="00061D43">
              <w:rPr>
                <w:noProof/>
                <w:webHidden/>
              </w:rPr>
              <w:tab/>
            </w:r>
            <w:r w:rsidR="00061D43">
              <w:rPr>
                <w:noProof/>
                <w:webHidden/>
              </w:rPr>
              <w:fldChar w:fldCharType="begin"/>
            </w:r>
            <w:r w:rsidR="00061D43">
              <w:rPr>
                <w:noProof/>
                <w:webHidden/>
              </w:rPr>
              <w:instrText xml:space="preserve"> PAGEREF _Toc69674092 \h </w:instrText>
            </w:r>
            <w:r w:rsidR="00061D43">
              <w:rPr>
                <w:noProof/>
                <w:webHidden/>
              </w:rPr>
            </w:r>
            <w:r w:rsidR="00061D43">
              <w:rPr>
                <w:noProof/>
                <w:webHidden/>
              </w:rPr>
              <w:fldChar w:fldCharType="separate"/>
            </w:r>
            <w:r w:rsidR="00061D43">
              <w:rPr>
                <w:noProof/>
                <w:webHidden/>
              </w:rPr>
              <w:t>9</w:t>
            </w:r>
            <w:r w:rsidR="00061D43">
              <w:rPr>
                <w:noProof/>
                <w:webHidden/>
              </w:rPr>
              <w:fldChar w:fldCharType="end"/>
            </w:r>
          </w:hyperlink>
        </w:p>
        <w:p w14:paraId="505C5C50" w14:textId="6CBDD624" w:rsidR="00061D43" w:rsidRDefault="006E718B">
          <w:pPr>
            <w:pStyle w:val="TOC2"/>
            <w:rPr>
              <w:noProof/>
              <w:kern w:val="0"/>
              <w:sz w:val="22"/>
              <w:szCs w:val="22"/>
              <w:lang w:val="en-GB" w:eastAsia="en-GB"/>
            </w:rPr>
          </w:pPr>
          <w:hyperlink w:anchor="_Toc69674093" w:history="1">
            <w:r w:rsidR="00061D43" w:rsidRPr="00884B7F">
              <w:rPr>
                <w:rStyle w:val="Hyperlink"/>
                <w:rFonts w:ascii="Calibri" w:hAnsi="Calibri" w:cs="Calibri"/>
                <w:noProof/>
              </w:rPr>
              <w:t>2.1 Previous Projects</w:t>
            </w:r>
            <w:r w:rsidR="00061D43">
              <w:rPr>
                <w:noProof/>
                <w:webHidden/>
              </w:rPr>
              <w:tab/>
            </w:r>
            <w:r w:rsidR="00061D43">
              <w:rPr>
                <w:noProof/>
                <w:webHidden/>
              </w:rPr>
              <w:fldChar w:fldCharType="begin"/>
            </w:r>
            <w:r w:rsidR="00061D43">
              <w:rPr>
                <w:noProof/>
                <w:webHidden/>
              </w:rPr>
              <w:instrText xml:space="preserve"> PAGEREF _Toc69674093 \h </w:instrText>
            </w:r>
            <w:r w:rsidR="00061D43">
              <w:rPr>
                <w:noProof/>
                <w:webHidden/>
              </w:rPr>
            </w:r>
            <w:r w:rsidR="00061D43">
              <w:rPr>
                <w:noProof/>
                <w:webHidden/>
              </w:rPr>
              <w:fldChar w:fldCharType="separate"/>
            </w:r>
            <w:r w:rsidR="00061D43">
              <w:rPr>
                <w:noProof/>
                <w:webHidden/>
              </w:rPr>
              <w:t>14</w:t>
            </w:r>
            <w:r w:rsidR="00061D43">
              <w:rPr>
                <w:noProof/>
                <w:webHidden/>
              </w:rPr>
              <w:fldChar w:fldCharType="end"/>
            </w:r>
          </w:hyperlink>
        </w:p>
        <w:p w14:paraId="024E5C62" w14:textId="0D85B9B1" w:rsidR="00061D43" w:rsidRDefault="006E718B">
          <w:pPr>
            <w:pStyle w:val="TOC2"/>
            <w:rPr>
              <w:noProof/>
              <w:kern w:val="0"/>
              <w:sz w:val="22"/>
              <w:szCs w:val="22"/>
              <w:lang w:val="en-GB" w:eastAsia="en-GB"/>
            </w:rPr>
          </w:pPr>
          <w:hyperlink w:anchor="_Toc69674094" w:history="1">
            <w:r w:rsidR="00061D43" w:rsidRPr="00884B7F">
              <w:rPr>
                <w:rStyle w:val="Hyperlink"/>
                <w:rFonts w:ascii="Calibri" w:hAnsi="Calibri" w:cs="Calibri"/>
                <w:noProof/>
              </w:rPr>
              <w:t>2.2 Identified Gaps</w:t>
            </w:r>
            <w:r w:rsidR="00061D43">
              <w:rPr>
                <w:noProof/>
                <w:webHidden/>
              </w:rPr>
              <w:tab/>
            </w:r>
            <w:r w:rsidR="00061D43">
              <w:rPr>
                <w:noProof/>
                <w:webHidden/>
              </w:rPr>
              <w:fldChar w:fldCharType="begin"/>
            </w:r>
            <w:r w:rsidR="00061D43">
              <w:rPr>
                <w:noProof/>
                <w:webHidden/>
              </w:rPr>
              <w:instrText xml:space="preserve"> PAGEREF _Toc69674094 \h </w:instrText>
            </w:r>
            <w:r w:rsidR="00061D43">
              <w:rPr>
                <w:noProof/>
                <w:webHidden/>
              </w:rPr>
            </w:r>
            <w:r w:rsidR="00061D43">
              <w:rPr>
                <w:noProof/>
                <w:webHidden/>
              </w:rPr>
              <w:fldChar w:fldCharType="separate"/>
            </w:r>
            <w:r w:rsidR="00061D43">
              <w:rPr>
                <w:noProof/>
                <w:webHidden/>
              </w:rPr>
              <w:t>15</w:t>
            </w:r>
            <w:r w:rsidR="00061D43">
              <w:rPr>
                <w:noProof/>
                <w:webHidden/>
              </w:rPr>
              <w:fldChar w:fldCharType="end"/>
            </w:r>
          </w:hyperlink>
        </w:p>
        <w:p w14:paraId="133ABD9F" w14:textId="5A911CB2" w:rsidR="00061D43" w:rsidRDefault="006E718B">
          <w:pPr>
            <w:pStyle w:val="TOC2"/>
            <w:rPr>
              <w:noProof/>
              <w:kern w:val="0"/>
              <w:sz w:val="22"/>
              <w:szCs w:val="22"/>
              <w:lang w:val="en-GB" w:eastAsia="en-GB"/>
            </w:rPr>
          </w:pPr>
          <w:hyperlink w:anchor="_Toc69674095" w:history="1">
            <w:r w:rsidR="00061D43" w:rsidRPr="00884B7F">
              <w:rPr>
                <w:rStyle w:val="Hyperlink"/>
                <w:rFonts w:ascii="Calibri" w:hAnsi="Calibri" w:cs="Calibri"/>
                <w:noProof/>
              </w:rPr>
              <w:t>2.3 Project Scope</w:t>
            </w:r>
            <w:r w:rsidR="00061D43">
              <w:rPr>
                <w:noProof/>
                <w:webHidden/>
              </w:rPr>
              <w:tab/>
            </w:r>
            <w:r w:rsidR="00061D43">
              <w:rPr>
                <w:noProof/>
                <w:webHidden/>
              </w:rPr>
              <w:fldChar w:fldCharType="begin"/>
            </w:r>
            <w:r w:rsidR="00061D43">
              <w:rPr>
                <w:noProof/>
                <w:webHidden/>
              </w:rPr>
              <w:instrText xml:space="preserve"> PAGEREF _Toc69674095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4F894212" w14:textId="15273213" w:rsidR="00061D43" w:rsidRDefault="006E718B">
          <w:pPr>
            <w:pStyle w:val="TOC1"/>
            <w:rPr>
              <w:noProof/>
              <w:kern w:val="0"/>
              <w:sz w:val="22"/>
              <w:szCs w:val="22"/>
              <w:lang w:val="en-GB" w:eastAsia="en-GB"/>
            </w:rPr>
          </w:pPr>
          <w:hyperlink w:anchor="_Toc69674096" w:history="1">
            <w:r w:rsidR="00061D43" w:rsidRPr="00884B7F">
              <w:rPr>
                <w:rStyle w:val="Hyperlink"/>
                <w:rFonts w:ascii="Calibri" w:hAnsi="Calibri" w:cs="Calibri"/>
                <w:noProof/>
              </w:rPr>
              <w:t>3.</w:t>
            </w:r>
            <w:r w:rsidR="00061D43">
              <w:rPr>
                <w:noProof/>
                <w:kern w:val="0"/>
                <w:sz w:val="22"/>
                <w:szCs w:val="22"/>
                <w:lang w:val="en-GB" w:eastAsia="en-GB"/>
              </w:rPr>
              <w:tab/>
            </w:r>
            <w:r w:rsidR="00061D43" w:rsidRPr="00884B7F">
              <w:rPr>
                <w:rStyle w:val="Hyperlink"/>
                <w:rFonts w:ascii="Calibri" w:hAnsi="Calibri" w:cs="Calibri"/>
                <w:noProof/>
              </w:rPr>
              <w:t>Requirements</w:t>
            </w:r>
            <w:r w:rsidR="00061D43">
              <w:rPr>
                <w:noProof/>
                <w:webHidden/>
              </w:rPr>
              <w:tab/>
            </w:r>
            <w:r w:rsidR="00061D43">
              <w:rPr>
                <w:noProof/>
                <w:webHidden/>
              </w:rPr>
              <w:fldChar w:fldCharType="begin"/>
            </w:r>
            <w:r w:rsidR="00061D43">
              <w:rPr>
                <w:noProof/>
                <w:webHidden/>
              </w:rPr>
              <w:instrText xml:space="preserve"> PAGEREF _Toc69674096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5FB89E0E" w14:textId="571CDEE4" w:rsidR="00061D43" w:rsidRDefault="006E718B">
          <w:pPr>
            <w:pStyle w:val="TOC2"/>
            <w:tabs>
              <w:tab w:val="left" w:pos="1680"/>
            </w:tabs>
            <w:rPr>
              <w:noProof/>
              <w:kern w:val="0"/>
              <w:sz w:val="22"/>
              <w:szCs w:val="22"/>
              <w:lang w:val="en-GB" w:eastAsia="en-GB"/>
            </w:rPr>
          </w:pPr>
          <w:hyperlink w:anchor="_Toc69674097" w:history="1">
            <w:r w:rsidR="00061D43" w:rsidRPr="00884B7F">
              <w:rPr>
                <w:rStyle w:val="Hyperlink"/>
                <w:rFonts w:ascii="Calibri" w:hAnsi="Calibri" w:cs="Calibri"/>
                <w:noProof/>
              </w:rPr>
              <w:t>3.1</w:t>
            </w:r>
            <w:r w:rsidR="00061D43">
              <w:rPr>
                <w:noProof/>
                <w:kern w:val="0"/>
                <w:sz w:val="22"/>
                <w:szCs w:val="22"/>
                <w:lang w:val="en-GB" w:eastAsia="en-GB"/>
              </w:rPr>
              <w:tab/>
            </w:r>
            <w:r w:rsidR="00061D43" w:rsidRPr="00884B7F">
              <w:rPr>
                <w:rStyle w:val="Hyperlink"/>
                <w:rFonts w:ascii="Calibri" w:hAnsi="Calibri" w:cs="Calibri"/>
                <w:noProof/>
              </w:rPr>
              <w:t>User Story</w:t>
            </w:r>
            <w:r w:rsidR="00061D43">
              <w:rPr>
                <w:noProof/>
                <w:webHidden/>
              </w:rPr>
              <w:tab/>
            </w:r>
            <w:r w:rsidR="00061D43">
              <w:rPr>
                <w:noProof/>
                <w:webHidden/>
              </w:rPr>
              <w:fldChar w:fldCharType="begin"/>
            </w:r>
            <w:r w:rsidR="00061D43">
              <w:rPr>
                <w:noProof/>
                <w:webHidden/>
              </w:rPr>
              <w:instrText xml:space="preserve"> PAGEREF _Toc69674097 \h </w:instrText>
            </w:r>
            <w:r w:rsidR="00061D43">
              <w:rPr>
                <w:noProof/>
                <w:webHidden/>
              </w:rPr>
            </w:r>
            <w:r w:rsidR="00061D43">
              <w:rPr>
                <w:noProof/>
                <w:webHidden/>
              </w:rPr>
              <w:fldChar w:fldCharType="separate"/>
            </w:r>
            <w:r w:rsidR="00061D43">
              <w:rPr>
                <w:noProof/>
                <w:webHidden/>
              </w:rPr>
              <w:t>18</w:t>
            </w:r>
            <w:r w:rsidR="00061D43">
              <w:rPr>
                <w:noProof/>
                <w:webHidden/>
              </w:rPr>
              <w:fldChar w:fldCharType="end"/>
            </w:r>
          </w:hyperlink>
        </w:p>
        <w:p w14:paraId="4894600B" w14:textId="7EA0B3D7" w:rsidR="00061D43" w:rsidRDefault="006E718B">
          <w:pPr>
            <w:pStyle w:val="TOC1"/>
            <w:rPr>
              <w:noProof/>
              <w:kern w:val="0"/>
              <w:sz w:val="22"/>
              <w:szCs w:val="22"/>
              <w:lang w:val="en-GB" w:eastAsia="en-GB"/>
            </w:rPr>
          </w:pPr>
          <w:hyperlink w:anchor="_Toc69674098" w:history="1">
            <w:r w:rsidR="00061D43" w:rsidRPr="00884B7F">
              <w:rPr>
                <w:rStyle w:val="Hyperlink"/>
                <w:rFonts w:ascii="Calibri" w:hAnsi="Calibri" w:cs="Calibri"/>
                <w:noProof/>
              </w:rPr>
              <w:t>4.</w:t>
            </w:r>
            <w:r w:rsidR="00061D43">
              <w:rPr>
                <w:noProof/>
                <w:kern w:val="0"/>
                <w:sz w:val="22"/>
                <w:szCs w:val="22"/>
                <w:lang w:val="en-GB" w:eastAsia="en-GB"/>
              </w:rPr>
              <w:tab/>
            </w:r>
            <w:r w:rsidR="00061D43" w:rsidRPr="00884B7F">
              <w:rPr>
                <w:rStyle w:val="Hyperlink"/>
                <w:rFonts w:ascii="Calibri" w:hAnsi="Calibri" w:cs="Calibri"/>
                <w:noProof/>
              </w:rPr>
              <w:t>Methodology</w:t>
            </w:r>
            <w:r w:rsidR="00061D43">
              <w:rPr>
                <w:noProof/>
                <w:webHidden/>
              </w:rPr>
              <w:tab/>
            </w:r>
            <w:r w:rsidR="00061D43">
              <w:rPr>
                <w:noProof/>
                <w:webHidden/>
              </w:rPr>
              <w:fldChar w:fldCharType="begin"/>
            </w:r>
            <w:r w:rsidR="00061D43">
              <w:rPr>
                <w:noProof/>
                <w:webHidden/>
              </w:rPr>
              <w:instrText xml:space="preserve"> PAGEREF _Toc69674098 \h </w:instrText>
            </w:r>
            <w:r w:rsidR="00061D43">
              <w:rPr>
                <w:noProof/>
                <w:webHidden/>
              </w:rPr>
            </w:r>
            <w:r w:rsidR="00061D43">
              <w:rPr>
                <w:noProof/>
                <w:webHidden/>
              </w:rPr>
              <w:fldChar w:fldCharType="separate"/>
            </w:r>
            <w:r w:rsidR="00061D43">
              <w:rPr>
                <w:noProof/>
                <w:webHidden/>
              </w:rPr>
              <w:t>19</w:t>
            </w:r>
            <w:r w:rsidR="00061D43">
              <w:rPr>
                <w:noProof/>
                <w:webHidden/>
              </w:rPr>
              <w:fldChar w:fldCharType="end"/>
            </w:r>
          </w:hyperlink>
        </w:p>
        <w:p w14:paraId="7F35617B" w14:textId="7F16BED9" w:rsidR="00061D43" w:rsidRDefault="006E718B">
          <w:pPr>
            <w:pStyle w:val="TOC2"/>
            <w:rPr>
              <w:noProof/>
              <w:kern w:val="0"/>
              <w:sz w:val="22"/>
              <w:szCs w:val="22"/>
              <w:lang w:val="en-GB" w:eastAsia="en-GB"/>
            </w:rPr>
          </w:pPr>
          <w:hyperlink w:anchor="_Toc69674099" w:history="1">
            <w:r w:rsidR="00061D43" w:rsidRPr="00884B7F">
              <w:rPr>
                <w:rStyle w:val="Hyperlink"/>
                <w:rFonts w:ascii="Calibri" w:hAnsi="Calibri" w:cs="Calibri"/>
                <w:noProof/>
              </w:rPr>
              <w:t>4.1 Planning</w:t>
            </w:r>
            <w:r w:rsidR="00061D43">
              <w:rPr>
                <w:noProof/>
                <w:webHidden/>
              </w:rPr>
              <w:tab/>
            </w:r>
            <w:r w:rsidR="00061D43">
              <w:rPr>
                <w:noProof/>
                <w:webHidden/>
              </w:rPr>
              <w:fldChar w:fldCharType="begin"/>
            </w:r>
            <w:r w:rsidR="00061D43">
              <w:rPr>
                <w:noProof/>
                <w:webHidden/>
              </w:rPr>
              <w:instrText xml:space="preserve"> PAGEREF _Toc69674099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3DE9A392" w14:textId="09765323" w:rsidR="00061D43" w:rsidRDefault="006E718B" w:rsidP="00061D43">
          <w:pPr>
            <w:pStyle w:val="TOC3"/>
            <w:tabs>
              <w:tab w:val="left" w:pos="1920"/>
              <w:tab w:val="right" w:leader="dot" w:pos="9350"/>
            </w:tabs>
            <w:spacing w:line="240" w:lineRule="auto"/>
            <w:ind w:left="482"/>
            <w:rPr>
              <w:noProof/>
              <w:kern w:val="0"/>
              <w:sz w:val="22"/>
              <w:szCs w:val="22"/>
              <w:lang w:val="en-GB" w:eastAsia="en-GB"/>
            </w:rPr>
          </w:pPr>
          <w:hyperlink w:anchor="_Toc69674100" w:history="1">
            <w:r w:rsidR="00061D43" w:rsidRPr="00884B7F">
              <w:rPr>
                <w:rStyle w:val="Hyperlink"/>
                <w:rFonts w:ascii="Calibri" w:hAnsi="Calibri" w:cs="Calibri"/>
                <w:noProof/>
              </w:rPr>
              <w:t>4.1.1</w:t>
            </w:r>
            <w:r w:rsidR="00061D43">
              <w:rPr>
                <w:noProof/>
                <w:kern w:val="0"/>
                <w:sz w:val="22"/>
                <w:szCs w:val="22"/>
                <w:lang w:val="en-GB" w:eastAsia="en-GB"/>
              </w:rPr>
              <w:tab/>
            </w:r>
            <w:r w:rsidR="00061D43" w:rsidRPr="00884B7F">
              <w:rPr>
                <w:rStyle w:val="Hyperlink"/>
                <w:rFonts w:ascii="Calibri" w:hAnsi="Calibri" w:cs="Calibri"/>
                <w:noProof/>
              </w:rPr>
              <w:t>Sprint 1</w:t>
            </w:r>
            <w:r w:rsidR="00061D43">
              <w:rPr>
                <w:noProof/>
                <w:webHidden/>
              </w:rPr>
              <w:tab/>
            </w:r>
            <w:r w:rsidR="00061D43">
              <w:rPr>
                <w:noProof/>
                <w:webHidden/>
              </w:rPr>
              <w:fldChar w:fldCharType="begin"/>
            </w:r>
            <w:r w:rsidR="00061D43">
              <w:rPr>
                <w:noProof/>
                <w:webHidden/>
              </w:rPr>
              <w:instrText xml:space="preserve"> PAGEREF _Toc69674100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4734E37E" w14:textId="54FA837F" w:rsidR="00061D43" w:rsidRDefault="006E718B" w:rsidP="00061D43">
          <w:pPr>
            <w:pStyle w:val="TOC3"/>
            <w:tabs>
              <w:tab w:val="left" w:pos="1920"/>
              <w:tab w:val="right" w:leader="dot" w:pos="9350"/>
            </w:tabs>
            <w:spacing w:line="240" w:lineRule="auto"/>
            <w:ind w:left="482"/>
            <w:rPr>
              <w:noProof/>
              <w:kern w:val="0"/>
              <w:sz w:val="22"/>
              <w:szCs w:val="22"/>
              <w:lang w:val="en-GB" w:eastAsia="en-GB"/>
            </w:rPr>
          </w:pPr>
          <w:hyperlink w:anchor="_Toc69674101" w:history="1">
            <w:r w:rsidR="00061D43" w:rsidRPr="00884B7F">
              <w:rPr>
                <w:rStyle w:val="Hyperlink"/>
                <w:rFonts w:ascii="Calibri" w:hAnsi="Calibri" w:cs="Calibri"/>
                <w:noProof/>
              </w:rPr>
              <w:t>4.1.2</w:t>
            </w:r>
            <w:r w:rsidR="00061D43">
              <w:rPr>
                <w:noProof/>
                <w:kern w:val="0"/>
                <w:sz w:val="22"/>
                <w:szCs w:val="22"/>
                <w:lang w:val="en-GB" w:eastAsia="en-GB"/>
              </w:rPr>
              <w:tab/>
            </w:r>
            <w:r w:rsidR="00061D43" w:rsidRPr="00884B7F">
              <w:rPr>
                <w:rStyle w:val="Hyperlink"/>
                <w:rFonts w:ascii="Calibri" w:hAnsi="Calibri" w:cs="Calibri"/>
                <w:noProof/>
              </w:rPr>
              <w:t>Sprint 2</w:t>
            </w:r>
            <w:r w:rsidR="00061D43">
              <w:rPr>
                <w:noProof/>
                <w:webHidden/>
              </w:rPr>
              <w:tab/>
            </w:r>
            <w:r w:rsidR="00061D43">
              <w:rPr>
                <w:noProof/>
                <w:webHidden/>
              </w:rPr>
              <w:fldChar w:fldCharType="begin"/>
            </w:r>
            <w:r w:rsidR="00061D43">
              <w:rPr>
                <w:noProof/>
                <w:webHidden/>
              </w:rPr>
              <w:instrText xml:space="preserve"> PAGEREF _Toc69674101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53082F3D" w14:textId="45B190B1" w:rsidR="00061D43" w:rsidRDefault="006E718B" w:rsidP="00061D43">
          <w:pPr>
            <w:pStyle w:val="TOC3"/>
            <w:tabs>
              <w:tab w:val="left" w:pos="1920"/>
              <w:tab w:val="right" w:leader="dot" w:pos="9350"/>
            </w:tabs>
            <w:spacing w:line="240" w:lineRule="auto"/>
            <w:ind w:left="482"/>
            <w:rPr>
              <w:noProof/>
              <w:kern w:val="0"/>
              <w:sz w:val="22"/>
              <w:szCs w:val="22"/>
              <w:lang w:val="en-GB" w:eastAsia="en-GB"/>
            </w:rPr>
          </w:pPr>
          <w:hyperlink w:anchor="_Toc69674102" w:history="1">
            <w:r w:rsidR="00061D43" w:rsidRPr="00884B7F">
              <w:rPr>
                <w:rStyle w:val="Hyperlink"/>
                <w:rFonts w:ascii="Calibri" w:hAnsi="Calibri" w:cs="Calibri"/>
                <w:noProof/>
              </w:rPr>
              <w:t>4.1.3</w:t>
            </w:r>
            <w:r w:rsidR="00061D43">
              <w:rPr>
                <w:noProof/>
                <w:kern w:val="0"/>
                <w:sz w:val="22"/>
                <w:szCs w:val="22"/>
                <w:lang w:val="en-GB" w:eastAsia="en-GB"/>
              </w:rPr>
              <w:tab/>
            </w:r>
            <w:r w:rsidR="00061D43" w:rsidRPr="00884B7F">
              <w:rPr>
                <w:rStyle w:val="Hyperlink"/>
                <w:rFonts w:ascii="Calibri" w:hAnsi="Calibri" w:cs="Calibri"/>
                <w:noProof/>
              </w:rPr>
              <w:t>Sprint 3</w:t>
            </w:r>
            <w:r w:rsidR="00061D43">
              <w:rPr>
                <w:noProof/>
                <w:webHidden/>
              </w:rPr>
              <w:tab/>
            </w:r>
            <w:r w:rsidR="00061D43">
              <w:rPr>
                <w:noProof/>
                <w:webHidden/>
              </w:rPr>
              <w:fldChar w:fldCharType="begin"/>
            </w:r>
            <w:r w:rsidR="00061D43">
              <w:rPr>
                <w:noProof/>
                <w:webHidden/>
              </w:rPr>
              <w:instrText xml:space="preserve"> PAGEREF _Toc69674102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7C092886" w14:textId="1703AD45" w:rsidR="00061D43" w:rsidRDefault="006E718B">
          <w:pPr>
            <w:pStyle w:val="TOC1"/>
            <w:rPr>
              <w:noProof/>
              <w:kern w:val="0"/>
              <w:sz w:val="22"/>
              <w:szCs w:val="22"/>
              <w:lang w:val="en-GB" w:eastAsia="en-GB"/>
            </w:rPr>
          </w:pPr>
          <w:hyperlink w:anchor="_Toc69674103" w:history="1">
            <w:r w:rsidR="00061D43" w:rsidRPr="00884B7F">
              <w:rPr>
                <w:rStyle w:val="Hyperlink"/>
                <w:rFonts w:ascii="Calibri" w:hAnsi="Calibri" w:cs="Calibri"/>
                <w:noProof/>
              </w:rPr>
              <w:t>5.</w:t>
            </w:r>
            <w:r w:rsidR="00061D43">
              <w:rPr>
                <w:noProof/>
                <w:kern w:val="0"/>
                <w:sz w:val="22"/>
                <w:szCs w:val="22"/>
                <w:lang w:val="en-GB" w:eastAsia="en-GB"/>
              </w:rPr>
              <w:tab/>
            </w:r>
            <w:r w:rsidR="00061D43" w:rsidRPr="00884B7F">
              <w:rPr>
                <w:rStyle w:val="Hyperlink"/>
                <w:rFonts w:ascii="Calibri" w:hAnsi="Calibri" w:cs="Calibri"/>
                <w:noProof/>
              </w:rPr>
              <w:t>Design</w:t>
            </w:r>
            <w:r w:rsidR="00061D43">
              <w:rPr>
                <w:noProof/>
                <w:webHidden/>
              </w:rPr>
              <w:tab/>
            </w:r>
            <w:r w:rsidR="00061D43">
              <w:rPr>
                <w:noProof/>
                <w:webHidden/>
              </w:rPr>
              <w:fldChar w:fldCharType="begin"/>
            </w:r>
            <w:r w:rsidR="00061D43">
              <w:rPr>
                <w:noProof/>
                <w:webHidden/>
              </w:rPr>
              <w:instrText xml:space="preserve"> PAGEREF _Toc69674103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06649611" w14:textId="07D3E725" w:rsidR="00061D43" w:rsidRDefault="006E718B">
          <w:pPr>
            <w:pStyle w:val="TOC2"/>
            <w:rPr>
              <w:noProof/>
              <w:kern w:val="0"/>
              <w:sz w:val="22"/>
              <w:szCs w:val="22"/>
              <w:lang w:val="en-GB" w:eastAsia="en-GB"/>
            </w:rPr>
          </w:pPr>
          <w:hyperlink w:anchor="_Toc69674104" w:history="1">
            <w:r w:rsidR="00061D43" w:rsidRPr="00884B7F">
              <w:rPr>
                <w:rStyle w:val="Hyperlink"/>
                <w:rFonts w:ascii="Calibri" w:hAnsi="Calibri" w:cs="Calibri"/>
                <w:noProof/>
              </w:rPr>
              <w:t>5.1 Class Diagram</w:t>
            </w:r>
            <w:r w:rsidR="00061D43">
              <w:rPr>
                <w:noProof/>
                <w:webHidden/>
              </w:rPr>
              <w:tab/>
            </w:r>
            <w:r w:rsidR="00061D43">
              <w:rPr>
                <w:noProof/>
                <w:webHidden/>
              </w:rPr>
              <w:fldChar w:fldCharType="begin"/>
            </w:r>
            <w:r w:rsidR="00061D43">
              <w:rPr>
                <w:noProof/>
                <w:webHidden/>
              </w:rPr>
              <w:instrText xml:space="preserve"> PAGEREF _Toc69674104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5BDDC78A" w14:textId="2F187E7E" w:rsidR="00061D43" w:rsidRDefault="006E718B">
          <w:pPr>
            <w:pStyle w:val="TOC2"/>
            <w:rPr>
              <w:noProof/>
              <w:kern w:val="0"/>
              <w:sz w:val="22"/>
              <w:szCs w:val="22"/>
              <w:lang w:val="en-GB" w:eastAsia="en-GB"/>
            </w:rPr>
          </w:pPr>
          <w:hyperlink w:anchor="_Toc69674105" w:history="1">
            <w:r w:rsidR="00061D43" w:rsidRPr="00884B7F">
              <w:rPr>
                <w:rStyle w:val="Hyperlink"/>
                <w:rFonts w:ascii="Calibri" w:hAnsi="Calibri" w:cs="Calibri"/>
                <w:noProof/>
              </w:rPr>
              <w:t>5.2 Activity Diagram</w:t>
            </w:r>
            <w:r w:rsidR="00061D43">
              <w:rPr>
                <w:noProof/>
                <w:webHidden/>
              </w:rPr>
              <w:tab/>
            </w:r>
            <w:r w:rsidR="00061D43">
              <w:rPr>
                <w:noProof/>
                <w:webHidden/>
              </w:rPr>
              <w:fldChar w:fldCharType="begin"/>
            </w:r>
            <w:r w:rsidR="00061D43">
              <w:rPr>
                <w:noProof/>
                <w:webHidden/>
              </w:rPr>
              <w:instrText xml:space="preserve"> PAGEREF _Toc69674105 \h </w:instrText>
            </w:r>
            <w:r w:rsidR="00061D43">
              <w:rPr>
                <w:noProof/>
                <w:webHidden/>
              </w:rPr>
            </w:r>
            <w:r w:rsidR="00061D43">
              <w:rPr>
                <w:noProof/>
                <w:webHidden/>
              </w:rPr>
              <w:fldChar w:fldCharType="separate"/>
            </w:r>
            <w:r w:rsidR="00061D43">
              <w:rPr>
                <w:noProof/>
                <w:webHidden/>
              </w:rPr>
              <w:t>23</w:t>
            </w:r>
            <w:r w:rsidR="00061D43">
              <w:rPr>
                <w:noProof/>
                <w:webHidden/>
              </w:rPr>
              <w:fldChar w:fldCharType="end"/>
            </w:r>
          </w:hyperlink>
        </w:p>
        <w:p w14:paraId="663CF044" w14:textId="2E97A321" w:rsidR="00061D43" w:rsidRDefault="006E718B">
          <w:pPr>
            <w:pStyle w:val="TOC2"/>
            <w:rPr>
              <w:noProof/>
              <w:kern w:val="0"/>
              <w:sz w:val="22"/>
              <w:szCs w:val="22"/>
              <w:lang w:val="en-GB" w:eastAsia="en-GB"/>
            </w:rPr>
          </w:pPr>
          <w:hyperlink w:anchor="_Toc69674106" w:history="1">
            <w:r w:rsidR="00061D43" w:rsidRPr="00884B7F">
              <w:rPr>
                <w:rStyle w:val="Hyperlink"/>
                <w:rFonts w:ascii="Calibri" w:hAnsi="Calibri" w:cs="Calibri"/>
                <w:noProof/>
              </w:rPr>
              <w:t>5.3 Pseudocode</w:t>
            </w:r>
            <w:r w:rsidR="00061D43">
              <w:rPr>
                <w:noProof/>
                <w:webHidden/>
              </w:rPr>
              <w:tab/>
            </w:r>
            <w:r w:rsidR="00061D43">
              <w:rPr>
                <w:noProof/>
                <w:webHidden/>
              </w:rPr>
              <w:fldChar w:fldCharType="begin"/>
            </w:r>
            <w:r w:rsidR="00061D43">
              <w:rPr>
                <w:noProof/>
                <w:webHidden/>
              </w:rPr>
              <w:instrText xml:space="preserve"> PAGEREF _Toc69674106 \h </w:instrText>
            </w:r>
            <w:r w:rsidR="00061D43">
              <w:rPr>
                <w:noProof/>
                <w:webHidden/>
              </w:rPr>
            </w:r>
            <w:r w:rsidR="00061D43">
              <w:rPr>
                <w:noProof/>
                <w:webHidden/>
              </w:rPr>
              <w:fldChar w:fldCharType="separate"/>
            </w:r>
            <w:r w:rsidR="00061D43">
              <w:rPr>
                <w:noProof/>
                <w:webHidden/>
              </w:rPr>
              <w:t>24</w:t>
            </w:r>
            <w:r w:rsidR="00061D43">
              <w:rPr>
                <w:noProof/>
                <w:webHidden/>
              </w:rPr>
              <w:fldChar w:fldCharType="end"/>
            </w:r>
          </w:hyperlink>
        </w:p>
        <w:p w14:paraId="4ADA5990" w14:textId="7F1272E2" w:rsidR="00061D43" w:rsidRDefault="006E718B">
          <w:pPr>
            <w:pStyle w:val="TOC2"/>
            <w:rPr>
              <w:noProof/>
              <w:kern w:val="0"/>
              <w:sz w:val="22"/>
              <w:szCs w:val="22"/>
              <w:lang w:val="en-GB" w:eastAsia="en-GB"/>
            </w:rPr>
          </w:pPr>
          <w:hyperlink w:anchor="_Toc69674107" w:history="1">
            <w:r w:rsidR="00061D43" w:rsidRPr="00884B7F">
              <w:rPr>
                <w:rStyle w:val="Hyperlink"/>
                <w:rFonts w:ascii="Calibri" w:hAnsi="Calibri" w:cs="Calibri"/>
                <w:noProof/>
              </w:rPr>
              <w:t>5.4 Interface</w:t>
            </w:r>
            <w:r w:rsidR="00061D43">
              <w:rPr>
                <w:noProof/>
                <w:webHidden/>
              </w:rPr>
              <w:tab/>
            </w:r>
            <w:r w:rsidR="00061D43">
              <w:rPr>
                <w:noProof/>
                <w:webHidden/>
              </w:rPr>
              <w:fldChar w:fldCharType="begin"/>
            </w:r>
            <w:r w:rsidR="00061D43">
              <w:rPr>
                <w:noProof/>
                <w:webHidden/>
              </w:rPr>
              <w:instrText xml:space="preserve"> PAGEREF _Toc69674107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35AAC2A1" w14:textId="1FCC9F7C" w:rsidR="00061D43" w:rsidRDefault="006E718B">
          <w:pPr>
            <w:pStyle w:val="TOC1"/>
            <w:rPr>
              <w:noProof/>
              <w:kern w:val="0"/>
              <w:sz w:val="22"/>
              <w:szCs w:val="22"/>
              <w:lang w:val="en-GB" w:eastAsia="en-GB"/>
            </w:rPr>
          </w:pPr>
          <w:hyperlink w:anchor="_Toc69674108" w:history="1">
            <w:r w:rsidR="00061D43" w:rsidRPr="00884B7F">
              <w:rPr>
                <w:rStyle w:val="Hyperlink"/>
                <w:rFonts w:ascii="Calibri" w:hAnsi="Calibri" w:cs="Calibri"/>
                <w:noProof/>
              </w:rPr>
              <w:t>6.</w:t>
            </w:r>
            <w:r w:rsidR="00061D43">
              <w:rPr>
                <w:noProof/>
                <w:kern w:val="0"/>
                <w:sz w:val="22"/>
                <w:szCs w:val="22"/>
                <w:lang w:val="en-GB" w:eastAsia="en-GB"/>
              </w:rPr>
              <w:tab/>
            </w:r>
            <w:r w:rsidR="00061D43" w:rsidRPr="00884B7F">
              <w:rPr>
                <w:rStyle w:val="Hyperlink"/>
                <w:rFonts w:ascii="Calibri" w:hAnsi="Calibri" w:cs="Calibri"/>
                <w:noProof/>
              </w:rPr>
              <w:t>Implementation</w:t>
            </w:r>
            <w:r w:rsidR="00061D43">
              <w:rPr>
                <w:noProof/>
                <w:webHidden/>
              </w:rPr>
              <w:tab/>
            </w:r>
            <w:r w:rsidR="00061D43">
              <w:rPr>
                <w:noProof/>
                <w:webHidden/>
              </w:rPr>
              <w:fldChar w:fldCharType="begin"/>
            </w:r>
            <w:r w:rsidR="00061D43">
              <w:rPr>
                <w:noProof/>
                <w:webHidden/>
              </w:rPr>
              <w:instrText xml:space="preserve"> PAGEREF _Toc69674108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72F961BE" w14:textId="335B0C84" w:rsidR="00061D43" w:rsidRDefault="006E718B">
          <w:pPr>
            <w:pStyle w:val="TOC2"/>
            <w:rPr>
              <w:noProof/>
              <w:kern w:val="0"/>
              <w:sz w:val="22"/>
              <w:szCs w:val="22"/>
              <w:lang w:val="en-GB" w:eastAsia="en-GB"/>
            </w:rPr>
          </w:pPr>
          <w:hyperlink w:anchor="_Toc69674109" w:history="1">
            <w:r w:rsidR="00061D43" w:rsidRPr="00884B7F">
              <w:rPr>
                <w:rStyle w:val="Hyperlink"/>
                <w:rFonts w:ascii="Calibri" w:hAnsi="Calibri" w:cs="Calibri"/>
                <w:noProof/>
              </w:rPr>
              <w:t>6.1 Sprint 1 (Particle Swarm Optimization)</w:t>
            </w:r>
            <w:r w:rsidR="00061D43">
              <w:rPr>
                <w:noProof/>
                <w:webHidden/>
              </w:rPr>
              <w:tab/>
            </w:r>
            <w:r w:rsidR="00061D43">
              <w:rPr>
                <w:noProof/>
                <w:webHidden/>
              </w:rPr>
              <w:fldChar w:fldCharType="begin"/>
            </w:r>
            <w:r w:rsidR="00061D43">
              <w:rPr>
                <w:noProof/>
                <w:webHidden/>
              </w:rPr>
              <w:instrText xml:space="preserve"> PAGEREF _Toc69674109 \h </w:instrText>
            </w:r>
            <w:r w:rsidR="00061D43">
              <w:rPr>
                <w:noProof/>
                <w:webHidden/>
              </w:rPr>
            </w:r>
            <w:r w:rsidR="00061D43">
              <w:rPr>
                <w:noProof/>
                <w:webHidden/>
              </w:rPr>
              <w:fldChar w:fldCharType="separate"/>
            </w:r>
            <w:r w:rsidR="00061D43">
              <w:rPr>
                <w:noProof/>
                <w:webHidden/>
              </w:rPr>
              <w:t>29</w:t>
            </w:r>
            <w:r w:rsidR="00061D43">
              <w:rPr>
                <w:noProof/>
                <w:webHidden/>
              </w:rPr>
              <w:fldChar w:fldCharType="end"/>
            </w:r>
          </w:hyperlink>
        </w:p>
        <w:p w14:paraId="6427AC42" w14:textId="31C9BF84" w:rsidR="00061D43" w:rsidRDefault="006E718B">
          <w:pPr>
            <w:pStyle w:val="TOC2"/>
            <w:rPr>
              <w:noProof/>
              <w:kern w:val="0"/>
              <w:sz w:val="22"/>
              <w:szCs w:val="22"/>
              <w:lang w:val="en-GB" w:eastAsia="en-GB"/>
            </w:rPr>
          </w:pPr>
          <w:hyperlink w:anchor="_Toc69674110" w:history="1">
            <w:r w:rsidR="00061D43" w:rsidRPr="00884B7F">
              <w:rPr>
                <w:rStyle w:val="Hyperlink"/>
                <w:rFonts w:ascii="Calibri" w:hAnsi="Calibri" w:cs="Calibri"/>
                <w:noProof/>
              </w:rPr>
              <w:t>6.2 Sprint 2 (Multiple Mutation and Adaptive Selection)</w:t>
            </w:r>
            <w:r w:rsidR="00061D43">
              <w:rPr>
                <w:noProof/>
                <w:webHidden/>
              </w:rPr>
              <w:tab/>
            </w:r>
            <w:r w:rsidR="00061D43">
              <w:rPr>
                <w:noProof/>
                <w:webHidden/>
              </w:rPr>
              <w:fldChar w:fldCharType="begin"/>
            </w:r>
            <w:r w:rsidR="00061D43">
              <w:rPr>
                <w:noProof/>
                <w:webHidden/>
              </w:rPr>
              <w:instrText xml:space="preserve"> PAGEREF _Toc69674110 \h </w:instrText>
            </w:r>
            <w:r w:rsidR="00061D43">
              <w:rPr>
                <w:noProof/>
                <w:webHidden/>
              </w:rPr>
            </w:r>
            <w:r w:rsidR="00061D43">
              <w:rPr>
                <w:noProof/>
                <w:webHidden/>
              </w:rPr>
              <w:fldChar w:fldCharType="separate"/>
            </w:r>
            <w:r w:rsidR="00061D43">
              <w:rPr>
                <w:noProof/>
                <w:webHidden/>
              </w:rPr>
              <w:t>31</w:t>
            </w:r>
            <w:r w:rsidR="00061D43">
              <w:rPr>
                <w:noProof/>
                <w:webHidden/>
              </w:rPr>
              <w:fldChar w:fldCharType="end"/>
            </w:r>
          </w:hyperlink>
        </w:p>
        <w:p w14:paraId="61085217" w14:textId="0C185F53" w:rsidR="00061D43" w:rsidRDefault="006E718B">
          <w:pPr>
            <w:pStyle w:val="TOC2"/>
            <w:rPr>
              <w:noProof/>
              <w:kern w:val="0"/>
              <w:sz w:val="22"/>
              <w:szCs w:val="22"/>
              <w:lang w:val="en-GB" w:eastAsia="en-GB"/>
            </w:rPr>
          </w:pPr>
          <w:hyperlink w:anchor="_Toc69674111" w:history="1">
            <w:r w:rsidR="00061D43" w:rsidRPr="00884B7F">
              <w:rPr>
                <w:rStyle w:val="Hyperlink"/>
                <w:rFonts w:ascii="Calibri" w:hAnsi="Calibri" w:cs="Calibri"/>
                <w:noProof/>
              </w:rPr>
              <w:t>6.3 Sprint 3 (Q-Learning algorithm)</w:t>
            </w:r>
            <w:r w:rsidR="00061D43">
              <w:rPr>
                <w:noProof/>
                <w:webHidden/>
              </w:rPr>
              <w:tab/>
            </w:r>
            <w:r w:rsidR="00061D43">
              <w:rPr>
                <w:noProof/>
                <w:webHidden/>
              </w:rPr>
              <w:fldChar w:fldCharType="begin"/>
            </w:r>
            <w:r w:rsidR="00061D43">
              <w:rPr>
                <w:noProof/>
                <w:webHidden/>
              </w:rPr>
              <w:instrText xml:space="preserve"> PAGEREF _Toc69674111 \h </w:instrText>
            </w:r>
            <w:r w:rsidR="00061D43">
              <w:rPr>
                <w:noProof/>
                <w:webHidden/>
              </w:rPr>
            </w:r>
            <w:r w:rsidR="00061D43">
              <w:rPr>
                <w:noProof/>
                <w:webHidden/>
              </w:rPr>
              <w:fldChar w:fldCharType="separate"/>
            </w:r>
            <w:r w:rsidR="00061D43">
              <w:rPr>
                <w:noProof/>
                <w:webHidden/>
              </w:rPr>
              <w:t>33</w:t>
            </w:r>
            <w:r w:rsidR="00061D43">
              <w:rPr>
                <w:noProof/>
                <w:webHidden/>
              </w:rPr>
              <w:fldChar w:fldCharType="end"/>
            </w:r>
          </w:hyperlink>
        </w:p>
        <w:p w14:paraId="17422EB3" w14:textId="348FCE5F" w:rsidR="00061D43" w:rsidRDefault="006E718B">
          <w:pPr>
            <w:pStyle w:val="TOC1"/>
            <w:rPr>
              <w:noProof/>
              <w:kern w:val="0"/>
              <w:sz w:val="22"/>
              <w:szCs w:val="22"/>
              <w:lang w:val="en-GB" w:eastAsia="en-GB"/>
            </w:rPr>
          </w:pPr>
          <w:hyperlink w:anchor="_Toc69674112" w:history="1">
            <w:r w:rsidR="00061D43" w:rsidRPr="00884B7F">
              <w:rPr>
                <w:rStyle w:val="Hyperlink"/>
                <w:rFonts w:ascii="Calibri" w:hAnsi="Calibri" w:cs="Calibri"/>
                <w:noProof/>
              </w:rPr>
              <w:t>7.</w:t>
            </w:r>
            <w:r w:rsidR="00061D43">
              <w:rPr>
                <w:noProof/>
                <w:kern w:val="0"/>
                <w:sz w:val="22"/>
                <w:szCs w:val="22"/>
                <w:lang w:val="en-GB" w:eastAsia="en-GB"/>
              </w:rPr>
              <w:tab/>
            </w:r>
            <w:r w:rsidR="00061D43" w:rsidRPr="00884B7F">
              <w:rPr>
                <w:rStyle w:val="Hyperlink"/>
                <w:rFonts w:ascii="Calibri" w:hAnsi="Calibri" w:cs="Calibri"/>
                <w:noProof/>
              </w:rPr>
              <w:t>Results and Findings</w:t>
            </w:r>
            <w:r w:rsidR="00061D43">
              <w:rPr>
                <w:noProof/>
                <w:webHidden/>
              </w:rPr>
              <w:tab/>
            </w:r>
            <w:r w:rsidR="00061D43">
              <w:rPr>
                <w:noProof/>
                <w:webHidden/>
              </w:rPr>
              <w:fldChar w:fldCharType="begin"/>
            </w:r>
            <w:r w:rsidR="00061D43">
              <w:rPr>
                <w:noProof/>
                <w:webHidden/>
              </w:rPr>
              <w:instrText xml:space="preserve"> PAGEREF _Toc69674112 \h </w:instrText>
            </w:r>
            <w:r w:rsidR="00061D43">
              <w:rPr>
                <w:noProof/>
                <w:webHidden/>
              </w:rPr>
            </w:r>
            <w:r w:rsidR="00061D43">
              <w:rPr>
                <w:noProof/>
                <w:webHidden/>
              </w:rPr>
              <w:fldChar w:fldCharType="separate"/>
            </w:r>
            <w:r w:rsidR="00061D43">
              <w:rPr>
                <w:noProof/>
                <w:webHidden/>
              </w:rPr>
              <w:t>36</w:t>
            </w:r>
            <w:r w:rsidR="00061D43">
              <w:rPr>
                <w:noProof/>
                <w:webHidden/>
              </w:rPr>
              <w:fldChar w:fldCharType="end"/>
            </w:r>
          </w:hyperlink>
        </w:p>
        <w:p w14:paraId="6106438B" w14:textId="5E498624" w:rsidR="00061D43" w:rsidRDefault="006E718B">
          <w:pPr>
            <w:pStyle w:val="TOC1"/>
            <w:rPr>
              <w:noProof/>
              <w:kern w:val="0"/>
              <w:sz w:val="22"/>
              <w:szCs w:val="22"/>
              <w:lang w:val="en-GB" w:eastAsia="en-GB"/>
            </w:rPr>
          </w:pPr>
          <w:hyperlink w:anchor="_Toc69674113" w:history="1">
            <w:r w:rsidR="00061D43" w:rsidRPr="00884B7F">
              <w:rPr>
                <w:rStyle w:val="Hyperlink"/>
                <w:rFonts w:ascii="Calibri" w:hAnsi="Calibri"/>
                <w:noProof/>
              </w:rPr>
              <w:t>8.</w:t>
            </w:r>
            <w:r w:rsidR="00061D43">
              <w:rPr>
                <w:noProof/>
                <w:kern w:val="0"/>
                <w:sz w:val="22"/>
                <w:szCs w:val="22"/>
                <w:lang w:val="en-GB" w:eastAsia="en-GB"/>
              </w:rPr>
              <w:tab/>
            </w:r>
            <w:r w:rsidR="00061D43" w:rsidRPr="00884B7F">
              <w:rPr>
                <w:rStyle w:val="Hyperlink"/>
                <w:rFonts w:ascii="Calibri" w:hAnsi="Calibri"/>
                <w:noProof/>
              </w:rPr>
              <w:t>Project Evaluation</w:t>
            </w:r>
            <w:r w:rsidR="00061D43">
              <w:rPr>
                <w:noProof/>
                <w:webHidden/>
              </w:rPr>
              <w:tab/>
            </w:r>
            <w:r w:rsidR="00061D43">
              <w:rPr>
                <w:noProof/>
                <w:webHidden/>
              </w:rPr>
              <w:fldChar w:fldCharType="begin"/>
            </w:r>
            <w:r w:rsidR="00061D43">
              <w:rPr>
                <w:noProof/>
                <w:webHidden/>
              </w:rPr>
              <w:instrText xml:space="preserve"> PAGEREF _Toc69674113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85A2661" w14:textId="33D53422" w:rsidR="00061D43" w:rsidRDefault="006E718B">
          <w:pPr>
            <w:pStyle w:val="TOC2"/>
            <w:tabs>
              <w:tab w:val="left" w:pos="1680"/>
            </w:tabs>
            <w:rPr>
              <w:noProof/>
              <w:kern w:val="0"/>
              <w:sz w:val="22"/>
              <w:szCs w:val="22"/>
              <w:lang w:val="en-GB" w:eastAsia="en-GB"/>
            </w:rPr>
          </w:pPr>
          <w:hyperlink w:anchor="_Toc69674114" w:history="1">
            <w:r w:rsidR="00061D43" w:rsidRPr="00884B7F">
              <w:rPr>
                <w:rStyle w:val="Hyperlink"/>
                <w:rFonts w:ascii="Calibri" w:hAnsi="Calibri"/>
                <w:noProof/>
              </w:rPr>
              <w:t>8.1</w:t>
            </w:r>
            <w:r w:rsidR="00061D43">
              <w:rPr>
                <w:noProof/>
                <w:kern w:val="0"/>
                <w:sz w:val="22"/>
                <w:szCs w:val="22"/>
                <w:lang w:val="en-GB" w:eastAsia="en-GB"/>
              </w:rPr>
              <w:tab/>
            </w:r>
            <w:r w:rsidR="00061D43" w:rsidRPr="00884B7F">
              <w:rPr>
                <w:rStyle w:val="Hyperlink"/>
                <w:rFonts w:ascii="Calibri" w:hAnsi="Calibri"/>
                <w:noProof/>
              </w:rPr>
              <w:t>Limitations</w:t>
            </w:r>
            <w:r w:rsidR="00061D43">
              <w:rPr>
                <w:noProof/>
                <w:webHidden/>
              </w:rPr>
              <w:tab/>
            </w:r>
            <w:r w:rsidR="00061D43">
              <w:rPr>
                <w:noProof/>
                <w:webHidden/>
              </w:rPr>
              <w:fldChar w:fldCharType="begin"/>
            </w:r>
            <w:r w:rsidR="00061D43">
              <w:rPr>
                <w:noProof/>
                <w:webHidden/>
              </w:rPr>
              <w:instrText xml:space="preserve"> PAGEREF _Toc69674114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57F2CE2" w14:textId="2BC62156" w:rsidR="00061D43" w:rsidRDefault="006E718B">
          <w:pPr>
            <w:pStyle w:val="TOC2"/>
            <w:tabs>
              <w:tab w:val="left" w:pos="1680"/>
            </w:tabs>
            <w:rPr>
              <w:noProof/>
              <w:kern w:val="0"/>
              <w:sz w:val="22"/>
              <w:szCs w:val="22"/>
              <w:lang w:val="en-GB" w:eastAsia="en-GB"/>
            </w:rPr>
          </w:pPr>
          <w:hyperlink w:anchor="_Toc69674115" w:history="1">
            <w:r w:rsidR="00061D43" w:rsidRPr="00884B7F">
              <w:rPr>
                <w:rStyle w:val="Hyperlink"/>
                <w:rFonts w:ascii="Calibri" w:hAnsi="Calibri"/>
                <w:noProof/>
              </w:rPr>
              <w:t>8.2</w:t>
            </w:r>
            <w:r w:rsidR="00061D43">
              <w:rPr>
                <w:noProof/>
                <w:kern w:val="0"/>
                <w:sz w:val="22"/>
                <w:szCs w:val="22"/>
                <w:lang w:val="en-GB" w:eastAsia="en-GB"/>
              </w:rPr>
              <w:tab/>
            </w:r>
            <w:r w:rsidR="00061D43" w:rsidRPr="00884B7F">
              <w:rPr>
                <w:rStyle w:val="Hyperlink"/>
                <w:rFonts w:ascii="Calibri" w:hAnsi="Calibri"/>
                <w:noProof/>
              </w:rPr>
              <w:t>Improvements</w:t>
            </w:r>
            <w:r w:rsidR="00061D43">
              <w:rPr>
                <w:noProof/>
                <w:webHidden/>
              </w:rPr>
              <w:tab/>
            </w:r>
            <w:r w:rsidR="00061D43">
              <w:rPr>
                <w:noProof/>
                <w:webHidden/>
              </w:rPr>
              <w:fldChar w:fldCharType="begin"/>
            </w:r>
            <w:r w:rsidR="00061D43">
              <w:rPr>
                <w:noProof/>
                <w:webHidden/>
              </w:rPr>
              <w:instrText xml:space="preserve"> PAGEREF _Toc69674115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3AE9A52E" w14:textId="3BED7038" w:rsidR="00061D43" w:rsidRDefault="006E718B">
          <w:pPr>
            <w:pStyle w:val="TOC2"/>
            <w:tabs>
              <w:tab w:val="left" w:pos="1680"/>
            </w:tabs>
            <w:rPr>
              <w:noProof/>
              <w:kern w:val="0"/>
              <w:sz w:val="22"/>
              <w:szCs w:val="22"/>
              <w:lang w:val="en-GB" w:eastAsia="en-GB"/>
            </w:rPr>
          </w:pPr>
          <w:hyperlink w:anchor="_Toc69674116" w:history="1">
            <w:r w:rsidR="00061D43" w:rsidRPr="00884B7F">
              <w:rPr>
                <w:rStyle w:val="Hyperlink"/>
                <w:rFonts w:ascii="Calibri" w:hAnsi="Calibri"/>
                <w:noProof/>
              </w:rPr>
              <w:t>8.3</w:t>
            </w:r>
            <w:r w:rsidR="00061D43">
              <w:rPr>
                <w:noProof/>
                <w:kern w:val="0"/>
                <w:sz w:val="22"/>
                <w:szCs w:val="22"/>
                <w:lang w:val="en-GB" w:eastAsia="en-GB"/>
              </w:rPr>
              <w:tab/>
            </w:r>
            <w:r w:rsidR="00061D43" w:rsidRPr="00884B7F">
              <w:rPr>
                <w:rStyle w:val="Hyperlink"/>
                <w:rFonts w:ascii="Calibri" w:hAnsi="Calibri"/>
                <w:noProof/>
              </w:rPr>
              <w:t>Reflection and Feedback</w:t>
            </w:r>
            <w:r w:rsidR="00061D43">
              <w:rPr>
                <w:noProof/>
                <w:webHidden/>
              </w:rPr>
              <w:tab/>
            </w:r>
            <w:r w:rsidR="00061D43">
              <w:rPr>
                <w:noProof/>
                <w:webHidden/>
              </w:rPr>
              <w:fldChar w:fldCharType="begin"/>
            </w:r>
            <w:r w:rsidR="00061D43">
              <w:rPr>
                <w:noProof/>
                <w:webHidden/>
              </w:rPr>
              <w:instrText xml:space="preserve"> PAGEREF _Toc69674116 \h </w:instrText>
            </w:r>
            <w:r w:rsidR="00061D43">
              <w:rPr>
                <w:noProof/>
                <w:webHidden/>
              </w:rPr>
            </w:r>
            <w:r w:rsidR="00061D43">
              <w:rPr>
                <w:noProof/>
                <w:webHidden/>
              </w:rPr>
              <w:fldChar w:fldCharType="separate"/>
            </w:r>
            <w:r w:rsidR="00061D43">
              <w:rPr>
                <w:noProof/>
                <w:webHidden/>
              </w:rPr>
              <w:t>40</w:t>
            </w:r>
            <w:r w:rsidR="00061D43">
              <w:rPr>
                <w:noProof/>
                <w:webHidden/>
              </w:rPr>
              <w:fldChar w:fldCharType="end"/>
            </w:r>
          </w:hyperlink>
        </w:p>
        <w:p w14:paraId="3072AFB3" w14:textId="7000B4C9" w:rsidR="00061D43" w:rsidRDefault="006E718B">
          <w:pPr>
            <w:pStyle w:val="TOC1"/>
            <w:rPr>
              <w:noProof/>
              <w:kern w:val="0"/>
              <w:sz w:val="22"/>
              <w:szCs w:val="22"/>
              <w:lang w:val="en-GB" w:eastAsia="en-GB"/>
            </w:rPr>
          </w:pPr>
          <w:hyperlink w:anchor="_Toc69674117" w:history="1">
            <w:r w:rsidR="00061D43" w:rsidRPr="00884B7F">
              <w:rPr>
                <w:rStyle w:val="Hyperlink"/>
                <w:rFonts w:ascii="Calibri" w:hAnsi="Calibri"/>
                <w:noProof/>
              </w:rPr>
              <w:t>9.</w:t>
            </w:r>
            <w:r w:rsidR="00061D43">
              <w:rPr>
                <w:noProof/>
                <w:kern w:val="0"/>
                <w:sz w:val="22"/>
                <w:szCs w:val="22"/>
                <w:lang w:val="en-GB" w:eastAsia="en-GB"/>
              </w:rPr>
              <w:tab/>
            </w:r>
            <w:r w:rsidR="00061D43" w:rsidRPr="00884B7F">
              <w:rPr>
                <w:rStyle w:val="Hyperlink"/>
                <w:rFonts w:ascii="Calibri" w:hAnsi="Calibri"/>
                <w:noProof/>
              </w:rPr>
              <w:t>Conclusion</w:t>
            </w:r>
            <w:r w:rsidR="00061D43">
              <w:rPr>
                <w:noProof/>
                <w:webHidden/>
              </w:rPr>
              <w:tab/>
            </w:r>
            <w:r w:rsidR="00061D43">
              <w:rPr>
                <w:noProof/>
                <w:webHidden/>
              </w:rPr>
              <w:fldChar w:fldCharType="begin"/>
            </w:r>
            <w:r w:rsidR="00061D43">
              <w:rPr>
                <w:noProof/>
                <w:webHidden/>
              </w:rPr>
              <w:instrText xml:space="preserve"> PAGEREF _Toc69674117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ACB45A3" w14:textId="6A5375B0" w:rsidR="00061D43" w:rsidRDefault="006E718B">
          <w:pPr>
            <w:pStyle w:val="TOC2"/>
            <w:tabs>
              <w:tab w:val="left" w:pos="1680"/>
            </w:tabs>
            <w:rPr>
              <w:noProof/>
              <w:kern w:val="0"/>
              <w:sz w:val="22"/>
              <w:szCs w:val="22"/>
              <w:lang w:val="en-GB" w:eastAsia="en-GB"/>
            </w:rPr>
          </w:pPr>
          <w:hyperlink w:anchor="_Toc69674118" w:history="1">
            <w:r w:rsidR="00061D43" w:rsidRPr="00884B7F">
              <w:rPr>
                <w:rStyle w:val="Hyperlink"/>
                <w:rFonts w:ascii="Calibri" w:hAnsi="Calibri" w:cs="Calibri"/>
                <w:noProof/>
              </w:rPr>
              <w:t>9.1</w:t>
            </w:r>
            <w:r w:rsidR="00061D43">
              <w:rPr>
                <w:noProof/>
                <w:kern w:val="0"/>
                <w:sz w:val="22"/>
                <w:szCs w:val="22"/>
                <w:lang w:val="en-GB" w:eastAsia="en-GB"/>
              </w:rPr>
              <w:tab/>
            </w:r>
            <w:r w:rsidR="00061D43" w:rsidRPr="00884B7F">
              <w:rPr>
                <w:rStyle w:val="Hyperlink"/>
                <w:rFonts w:ascii="Calibri" w:hAnsi="Calibri" w:cs="Calibri"/>
                <w:noProof/>
              </w:rPr>
              <w:t>Future Work</w:t>
            </w:r>
            <w:r w:rsidR="00061D43">
              <w:rPr>
                <w:noProof/>
                <w:webHidden/>
              </w:rPr>
              <w:tab/>
            </w:r>
            <w:r w:rsidR="00061D43">
              <w:rPr>
                <w:noProof/>
                <w:webHidden/>
              </w:rPr>
              <w:fldChar w:fldCharType="begin"/>
            </w:r>
            <w:r w:rsidR="00061D43">
              <w:rPr>
                <w:noProof/>
                <w:webHidden/>
              </w:rPr>
              <w:instrText xml:space="preserve"> PAGEREF _Toc69674118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233B4F5D" w14:textId="057A4F25" w:rsidR="00061D43" w:rsidRDefault="006E718B">
          <w:pPr>
            <w:pStyle w:val="TOC1"/>
            <w:rPr>
              <w:noProof/>
              <w:kern w:val="0"/>
              <w:sz w:val="22"/>
              <w:szCs w:val="22"/>
              <w:lang w:val="en-GB" w:eastAsia="en-GB"/>
            </w:rPr>
          </w:pPr>
          <w:hyperlink w:anchor="_Toc69674119" w:history="1">
            <w:r w:rsidR="00061D43" w:rsidRPr="00884B7F">
              <w:rPr>
                <w:rStyle w:val="Hyperlink"/>
                <w:rFonts w:ascii="Calibri" w:hAnsi="Calibri" w:cs="Calibri"/>
                <w:noProof/>
              </w:rPr>
              <w:t>10. References</w:t>
            </w:r>
            <w:r w:rsidR="00061D43">
              <w:rPr>
                <w:noProof/>
                <w:webHidden/>
              </w:rPr>
              <w:tab/>
            </w:r>
            <w:r w:rsidR="00061D43">
              <w:rPr>
                <w:noProof/>
                <w:webHidden/>
              </w:rPr>
              <w:fldChar w:fldCharType="begin"/>
            </w:r>
            <w:r w:rsidR="00061D43">
              <w:rPr>
                <w:noProof/>
                <w:webHidden/>
              </w:rPr>
              <w:instrText xml:space="preserve"> PAGEREF _Toc69674119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56071C3" w14:textId="227B2F32" w:rsidR="00061D43" w:rsidRDefault="006E718B">
          <w:pPr>
            <w:pStyle w:val="TOC2"/>
            <w:rPr>
              <w:noProof/>
              <w:kern w:val="0"/>
              <w:sz w:val="22"/>
              <w:szCs w:val="22"/>
              <w:lang w:val="en-GB" w:eastAsia="en-GB"/>
            </w:rPr>
          </w:pPr>
          <w:hyperlink w:anchor="_Toc69674120" w:history="1">
            <w:r w:rsidR="00061D43" w:rsidRPr="00884B7F">
              <w:rPr>
                <w:rStyle w:val="Hyperlink"/>
                <w:rFonts w:ascii="Calibri" w:hAnsi="Calibri" w:cs="Calibri"/>
                <w:noProof/>
              </w:rPr>
              <w:t>10.1 Literature</w:t>
            </w:r>
            <w:r w:rsidR="00061D43">
              <w:rPr>
                <w:noProof/>
                <w:webHidden/>
              </w:rPr>
              <w:tab/>
            </w:r>
            <w:r w:rsidR="00061D43">
              <w:rPr>
                <w:noProof/>
                <w:webHidden/>
              </w:rPr>
              <w:fldChar w:fldCharType="begin"/>
            </w:r>
            <w:r w:rsidR="00061D43">
              <w:rPr>
                <w:noProof/>
                <w:webHidden/>
              </w:rPr>
              <w:instrText xml:space="preserve"> PAGEREF _Toc69674120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4FF90A8C" w14:textId="06C90015" w:rsidR="00061D43" w:rsidRDefault="006E718B">
          <w:pPr>
            <w:pStyle w:val="TOC2"/>
            <w:rPr>
              <w:noProof/>
              <w:kern w:val="0"/>
              <w:sz w:val="22"/>
              <w:szCs w:val="22"/>
              <w:lang w:val="en-GB" w:eastAsia="en-GB"/>
            </w:rPr>
          </w:pPr>
          <w:hyperlink w:anchor="_Toc69674121" w:history="1">
            <w:r w:rsidR="00061D43" w:rsidRPr="00884B7F">
              <w:rPr>
                <w:rStyle w:val="Hyperlink"/>
                <w:rFonts w:ascii="Calibri" w:hAnsi="Calibri" w:cs="Calibri"/>
                <w:noProof/>
              </w:rPr>
              <w:t>10.2 Software and Libraries</w:t>
            </w:r>
            <w:r w:rsidR="00061D43">
              <w:rPr>
                <w:noProof/>
                <w:webHidden/>
              </w:rPr>
              <w:tab/>
            </w:r>
            <w:r w:rsidR="00061D43">
              <w:rPr>
                <w:noProof/>
                <w:webHidden/>
              </w:rPr>
              <w:fldChar w:fldCharType="begin"/>
            </w:r>
            <w:r w:rsidR="00061D43">
              <w:rPr>
                <w:noProof/>
                <w:webHidden/>
              </w:rPr>
              <w:instrText xml:space="preserve"> PAGEREF _Toc69674121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0168C5B" w14:textId="29F10B98" w:rsidR="00061D43" w:rsidRDefault="006E718B">
          <w:pPr>
            <w:pStyle w:val="TOC1"/>
            <w:rPr>
              <w:noProof/>
              <w:kern w:val="0"/>
              <w:sz w:val="22"/>
              <w:szCs w:val="22"/>
              <w:lang w:val="en-GB" w:eastAsia="en-GB"/>
            </w:rPr>
          </w:pPr>
          <w:hyperlink w:anchor="_Toc69674122" w:history="1">
            <w:r w:rsidR="00061D43" w:rsidRPr="00884B7F">
              <w:rPr>
                <w:rStyle w:val="Hyperlink"/>
                <w:rFonts w:ascii="Calibri" w:hAnsi="Calibri" w:cs="Calibri"/>
                <w:noProof/>
              </w:rPr>
              <w:t>11. Appendices</w:t>
            </w:r>
            <w:r w:rsidR="00061D43">
              <w:rPr>
                <w:noProof/>
                <w:webHidden/>
              </w:rPr>
              <w:tab/>
            </w:r>
            <w:r w:rsidR="00061D43">
              <w:rPr>
                <w:noProof/>
                <w:webHidden/>
              </w:rPr>
              <w:fldChar w:fldCharType="begin"/>
            </w:r>
            <w:r w:rsidR="00061D43">
              <w:rPr>
                <w:noProof/>
                <w:webHidden/>
              </w:rPr>
              <w:instrText xml:space="preserve"> PAGEREF _Toc69674122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1C133D54" w14:textId="4E6B81A7" w:rsidR="00061D43" w:rsidRDefault="006E718B">
          <w:pPr>
            <w:pStyle w:val="TOC2"/>
            <w:rPr>
              <w:noProof/>
              <w:kern w:val="0"/>
              <w:sz w:val="22"/>
              <w:szCs w:val="22"/>
              <w:lang w:val="en-GB" w:eastAsia="en-GB"/>
            </w:rPr>
          </w:pPr>
          <w:hyperlink w:anchor="_Toc69674123" w:history="1">
            <w:r w:rsidR="00061D43" w:rsidRPr="00884B7F">
              <w:rPr>
                <w:rStyle w:val="Hyperlink"/>
                <w:rFonts w:ascii="Calibri" w:hAnsi="Calibri" w:cs="Calibri"/>
                <w:noProof/>
              </w:rPr>
              <w:t>11.1 Appendices 1: Data Sets</w:t>
            </w:r>
            <w:r w:rsidR="00061D43">
              <w:rPr>
                <w:noProof/>
                <w:webHidden/>
              </w:rPr>
              <w:tab/>
            </w:r>
            <w:r w:rsidR="00061D43">
              <w:rPr>
                <w:noProof/>
                <w:webHidden/>
              </w:rPr>
              <w:fldChar w:fldCharType="begin"/>
            </w:r>
            <w:r w:rsidR="00061D43">
              <w:rPr>
                <w:noProof/>
                <w:webHidden/>
              </w:rPr>
              <w:instrText xml:space="preserve"> PAGEREF _Toc69674123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92470D2" w14:textId="0DC3C280" w:rsidR="00061D43" w:rsidRDefault="006E718B">
          <w:pPr>
            <w:pStyle w:val="TOC2"/>
            <w:rPr>
              <w:noProof/>
              <w:kern w:val="0"/>
              <w:sz w:val="22"/>
              <w:szCs w:val="22"/>
              <w:lang w:val="en-GB" w:eastAsia="en-GB"/>
            </w:rPr>
          </w:pPr>
          <w:hyperlink w:anchor="_Toc69674124" w:history="1">
            <w:r w:rsidR="00061D43" w:rsidRPr="00884B7F">
              <w:rPr>
                <w:rStyle w:val="Hyperlink"/>
                <w:rFonts w:ascii="Calibri" w:hAnsi="Calibri" w:cs="Calibri"/>
                <w:noProof/>
              </w:rPr>
              <w:t>11.2 Appendices 2: Extraction of Q-Table from Implementation</w:t>
            </w:r>
            <w:r w:rsidR="00061D43">
              <w:rPr>
                <w:noProof/>
                <w:webHidden/>
              </w:rPr>
              <w:tab/>
            </w:r>
            <w:r w:rsidR="00061D43">
              <w:rPr>
                <w:noProof/>
                <w:webHidden/>
              </w:rPr>
              <w:fldChar w:fldCharType="begin"/>
            </w:r>
            <w:r w:rsidR="00061D43">
              <w:rPr>
                <w:noProof/>
                <w:webHidden/>
              </w:rPr>
              <w:instrText xml:space="preserve"> PAGEREF _Toc69674124 \h </w:instrText>
            </w:r>
            <w:r w:rsidR="00061D43">
              <w:rPr>
                <w:noProof/>
                <w:webHidden/>
              </w:rPr>
            </w:r>
            <w:r w:rsidR="00061D43">
              <w:rPr>
                <w:noProof/>
                <w:webHidden/>
              </w:rPr>
              <w:fldChar w:fldCharType="separate"/>
            </w:r>
            <w:r w:rsidR="00061D43">
              <w:rPr>
                <w:noProof/>
                <w:webHidden/>
              </w:rPr>
              <w:t>47</w:t>
            </w:r>
            <w:r w:rsidR="00061D43">
              <w:rPr>
                <w:noProof/>
                <w:webHidden/>
              </w:rPr>
              <w:fldChar w:fldCharType="end"/>
            </w:r>
          </w:hyperlink>
        </w:p>
        <w:p w14:paraId="7608EFB1" w14:textId="3D2E24D4" w:rsidR="00061D43" w:rsidRDefault="006E718B">
          <w:pPr>
            <w:pStyle w:val="TOC2"/>
            <w:rPr>
              <w:noProof/>
              <w:kern w:val="0"/>
              <w:sz w:val="22"/>
              <w:szCs w:val="22"/>
              <w:lang w:val="en-GB" w:eastAsia="en-GB"/>
            </w:rPr>
          </w:pPr>
          <w:hyperlink w:anchor="_Toc69674125" w:history="1">
            <w:r w:rsidR="00061D43" w:rsidRPr="00884B7F">
              <w:rPr>
                <w:rStyle w:val="Hyperlink"/>
                <w:rFonts w:ascii="Calibri" w:hAnsi="Calibri" w:cs="Calibri"/>
                <w:noProof/>
              </w:rPr>
              <w:t>11.3 Appendices 3: Testing Results</w:t>
            </w:r>
            <w:r w:rsidR="00061D43">
              <w:rPr>
                <w:noProof/>
                <w:webHidden/>
              </w:rPr>
              <w:tab/>
            </w:r>
            <w:r w:rsidR="00061D43">
              <w:rPr>
                <w:noProof/>
                <w:webHidden/>
              </w:rPr>
              <w:fldChar w:fldCharType="begin"/>
            </w:r>
            <w:r w:rsidR="00061D43">
              <w:rPr>
                <w:noProof/>
                <w:webHidden/>
              </w:rPr>
              <w:instrText xml:space="preserve"> PAGEREF _Toc69674125 \h </w:instrText>
            </w:r>
            <w:r w:rsidR="00061D43">
              <w:rPr>
                <w:noProof/>
                <w:webHidden/>
              </w:rPr>
            </w:r>
            <w:r w:rsidR="00061D43">
              <w:rPr>
                <w:noProof/>
                <w:webHidden/>
              </w:rPr>
              <w:fldChar w:fldCharType="separate"/>
            </w:r>
            <w:r w:rsidR="00061D43">
              <w:rPr>
                <w:noProof/>
                <w:webHidden/>
              </w:rPr>
              <w:t>48</w:t>
            </w:r>
            <w:r w:rsidR="00061D43">
              <w:rPr>
                <w:noProof/>
                <w:webHidden/>
              </w:rPr>
              <w:fldChar w:fldCharType="end"/>
            </w:r>
          </w:hyperlink>
        </w:p>
        <w:p w14:paraId="5729CA0D" w14:textId="4FE05D79"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0FD7004B" w14:textId="3D2C7DC4" w:rsidR="00A23A40" w:rsidRDefault="00A23A40" w:rsidP="00D33EA4">
      <w:pPr>
        <w:ind w:firstLine="0"/>
      </w:pPr>
    </w:p>
    <w:p w14:paraId="6EE1AF3A" w14:textId="77777777" w:rsidR="00D33EA4" w:rsidRPr="00A23A40" w:rsidRDefault="00D33EA4" w:rsidP="00D33EA4">
      <w:pPr>
        <w:ind w:firstLine="0"/>
      </w:pPr>
    </w:p>
    <w:p w14:paraId="233A6AC9" w14:textId="33D842CE" w:rsidR="00271E92" w:rsidRPr="001D2C41" w:rsidRDefault="0080034E" w:rsidP="001B78F5">
      <w:pPr>
        <w:pStyle w:val="Heading1"/>
        <w:ind w:firstLine="720"/>
        <w:jc w:val="left"/>
        <w:rPr>
          <w:rFonts w:ascii="Calibri" w:hAnsi="Calibri" w:cs="Calibri"/>
        </w:rPr>
      </w:pPr>
      <w:bookmarkStart w:id="7" w:name="_Toc69674089"/>
      <w:r w:rsidRPr="001D2C41">
        <w:rPr>
          <w:rFonts w:ascii="Calibri" w:hAnsi="Calibri" w:cs="Calibri"/>
        </w:rPr>
        <w:lastRenderedPageBreak/>
        <w:t>Table of Figures</w:t>
      </w:r>
      <w:bookmarkEnd w:id="7"/>
    </w:p>
    <w:p w14:paraId="698887E0" w14:textId="054DB6EA" w:rsidR="00921853" w:rsidRDefault="00527758"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691019" w:history="1">
        <w:r w:rsidR="00921853" w:rsidRPr="001D3D86">
          <w:rPr>
            <w:rStyle w:val="Hyperlink"/>
            <w:rFonts w:ascii="Calibri" w:hAnsi="Calibri" w:cs="Calibri"/>
            <w:noProof/>
          </w:rPr>
          <w:t>Figure 1: Reinforcement Learning Flow.</w:t>
        </w:r>
        <w:r w:rsidR="00921853">
          <w:rPr>
            <w:noProof/>
            <w:webHidden/>
          </w:rPr>
          <w:tab/>
        </w:r>
        <w:r w:rsidR="00921853">
          <w:rPr>
            <w:noProof/>
            <w:webHidden/>
          </w:rPr>
          <w:fldChar w:fldCharType="begin"/>
        </w:r>
        <w:r w:rsidR="00921853">
          <w:rPr>
            <w:noProof/>
            <w:webHidden/>
          </w:rPr>
          <w:instrText xml:space="preserve"> PAGEREF _Toc68691019 \h </w:instrText>
        </w:r>
        <w:r w:rsidR="00921853">
          <w:rPr>
            <w:noProof/>
            <w:webHidden/>
          </w:rPr>
        </w:r>
        <w:r w:rsidR="00921853">
          <w:rPr>
            <w:noProof/>
            <w:webHidden/>
          </w:rPr>
          <w:fldChar w:fldCharType="separate"/>
        </w:r>
        <w:r w:rsidR="00921853">
          <w:rPr>
            <w:noProof/>
            <w:webHidden/>
          </w:rPr>
          <w:t>10</w:t>
        </w:r>
        <w:r w:rsidR="00921853">
          <w:rPr>
            <w:noProof/>
            <w:webHidden/>
          </w:rPr>
          <w:fldChar w:fldCharType="end"/>
        </w:r>
      </w:hyperlink>
    </w:p>
    <w:p w14:paraId="35D18E7E" w14:textId="68C3839F"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0" w:history="1">
        <w:r w:rsidR="00921853" w:rsidRPr="001D3D86">
          <w:rPr>
            <w:rStyle w:val="Hyperlink"/>
            <w:rFonts w:ascii="Calibri" w:hAnsi="Calibri" w:cs="Calibri"/>
            <w:noProof/>
          </w:rPr>
          <w:t>Figure 2: Q-Learning Bellman Equation</w:t>
        </w:r>
        <w:r w:rsidR="00921853">
          <w:rPr>
            <w:noProof/>
            <w:webHidden/>
          </w:rPr>
          <w:tab/>
        </w:r>
        <w:r w:rsidR="00921853">
          <w:rPr>
            <w:noProof/>
            <w:webHidden/>
          </w:rPr>
          <w:fldChar w:fldCharType="begin"/>
        </w:r>
        <w:r w:rsidR="00921853">
          <w:rPr>
            <w:noProof/>
            <w:webHidden/>
          </w:rPr>
          <w:instrText xml:space="preserve"> PAGEREF _Toc68691020 \h </w:instrText>
        </w:r>
        <w:r w:rsidR="00921853">
          <w:rPr>
            <w:noProof/>
            <w:webHidden/>
          </w:rPr>
        </w:r>
        <w:r w:rsidR="00921853">
          <w:rPr>
            <w:noProof/>
            <w:webHidden/>
          </w:rPr>
          <w:fldChar w:fldCharType="separate"/>
        </w:r>
        <w:r w:rsidR="00921853">
          <w:rPr>
            <w:noProof/>
            <w:webHidden/>
          </w:rPr>
          <w:t>11</w:t>
        </w:r>
        <w:r w:rsidR="00921853">
          <w:rPr>
            <w:noProof/>
            <w:webHidden/>
          </w:rPr>
          <w:fldChar w:fldCharType="end"/>
        </w:r>
      </w:hyperlink>
    </w:p>
    <w:p w14:paraId="435443C0" w14:textId="29475F7F"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1" w:history="1">
        <w:r w:rsidR="00921853" w:rsidRPr="001D3D86">
          <w:rPr>
            <w:rStyle w:val="Hyperlink"/>
            <w:rFonts w:ascii="Calibri" w:hAnsi="Calibri" w:cs="Calibri"/>
            <w:noProof/>
          </w:rPr>
          <w:t>Figure 3: Multidimensional Knapsack Problem (MKP)</w:t>
        </w:r>
        <w:r w:rsidR="00921853">
          <w:rPr>
            <w:noProof/>
            <w:webHidden/>
          </w:rPr>
          <w:tab/>
        </w:r>
        <w:r w:rsidR="00921853">
          <w:rPr>
            <w:noProof/>
            <w:webHidden/>
          </w:rPr>
          <w:fldChar w:fldCharType="begin"/>
        </w:r>
        <w:r w:rsidR="00921853">
          <w:rPr>
            <w:noProof/>
            <w:webHidden/>
          </w:rPr>
          <w:instrText xml:space="preserve"> PAGEREF _Toc68691021 \h </w:instrText>
        </w:r>
        <w:r w:rsidR="00921853">
          <w:rPr>
            <w:noProof/>
            <w:webHidden/>
          </w:rPr>
        </w:r>
        <w:r w:rsidR="00921853">
          <w:rPr>
            <w:noProof/>
            <w:webHidden/>
          </w:rPr>
          <w:fldChar w:fldCharType="separate"/>
        </w:r>
        <w:r w:rsidR="00921853">
          <w:rPr>
            <w:noProof/>
            <w:webHidden/>
          </w:rPr>
          <w:t>12</w:t>
        </w:r>
        <w:r w:rsidR="00921853">
          <w:rPr>
            <w:noProof/>
            <w:webHidden/>
          </w:rPr>
          <w:fldChar w:fldCharType="end"/>
        </w:r>
      </w:hyperlink>
    </w:p>
    <w:p w14:paraId="12B7FDA3" w14:textId="640B034A"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2" w:history="1">
        <w:r w:rsidR="00921853" w:rsidRPr="001D3D86">
          <w:rPr>
            <w:rStyle w:val="Hyperlink"/>
            <w:rFonts w:ascii="Calibri" w:hAnsi="Calibri" w:cs="Calibri"/>
            <w:noProof/>
          </w:rPr>
          <w:t>Figure 4: Gantt Chart</w:t>
        </w:r>
        <w:r w:rsidR="00921853">
          <w:rPr>
            <w:noProof/>
            <w:webHidden/>
          </w:rPr>
          <w:tab/>
        </w:r>
        <w:r w:rsidR="00921853">
          <w:rPr>
            <w:noProof/>
            <w:webHidden/>
          </w:rPr>
          <w:fldChar w:fldCharType="begin"/>
        </w:r>
        <w:r w:rsidR="00921853">
          <w:rPr>
            <w:noProof/>
            <w:webHidden/>
          </w:rPr>
          <w:instrText xml:space="preserve"> PAGEREF _Toc68691022 \h </w:instrText>
        </w:r>
        <w:r w:rsidR="00921853">
          <w:rPr>
            <w:noProof/>
            <w:webHidden/>
          </w:rPr>
        </w:r>
        <w:r w:rsidR="00921853">
          <w:rPr>
            <w:noProof/>
            <w:webHidden/>
          </w:rPr>
          <w:fldChar w:fldCharType="separate"/>
        </w:r>
        <w:r w:rsidR="00921853">
          <w:rPr>
            <w:noProof/>
            <w:webHidden/>
          </w:rPr>
          <w:t>19</w:t>
        </w:r>
        <w:r w:rsidR="00921853">
          <w:rPr>
            <w:noProof/>
            <w:webHidden/>
          </w:rPr>
          <w:fldChar w:fldCharType="end"/>
        </w:r>
      </w:hyperlink>
    </w:p>
    <w:p w14:paraId="378A045F" w14:textId="4030399E"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3" w:history="1">
        <w:r w:rsidR="00921853" w:rsidRPr="001D3D86">
          <w:rPr>
            <w:rStyle w:val="Hyperlink"/>
            <w:rFonts w:ascii="Calibri" w:hAnsi="Calibri" w:cs="Calibri"/>
            <w:noProof/>
          </w:rPr>
          <w:t>Figure 5: Class Diagram</w:t>
        </w:r>
        <w:r w:rsidR="00921853">
          <w:rPr>
            <w:noProof/>
            <w:webHidden/>
          </w:rPr>
          <w:tab/>
        </w:r>
        <w:r w:rsidR="00921853">
          <w:rPr>
            <w:noProof/>
            <w:webHidden/>
          </w:rPr>
          <w:fldChar w:fldCharType="begin"/>
        </w:r>
        <w:r w:rsidR="00921853">
          <w:rPr>
            <w:noProof/>
            <w:webHidden/>
          </w:rPr>
          <w:instrText xml:space="preserve"> PAGEREF _Toc68691023 \h </w:instrText>
        </w:r>
        <w:r w:rsidR="00921853">
          <w:rPr>
            <w:noProof/>
            <w:webHidden/>
          </w:rPr>
        </w:r>
        <w:r w:rsidR="00921853">
          <w:rPr>
            <w:noProof/>
            <w:webHidden/>
          </w:rPr>
          <w:fldChar w:fldCharType="separate"/>
        </w:r>
        <w:r w:rsidR="00921853">
          <w:rPr>
            <w:noProof/>
            <w:webHidden/>
          </w:rPr>
          <w:t>23</w:t>
        </w:r>
        <w:r w:rsidR="00921853">
          <w:rPr>
            <w:noProof/>
            <w:webHidden/>
          </w:rPr>
          <w:fldChar w:fldCharType="end"/>
        </w:r>
      </w:hyperlink>
    </w:p>
    <w:p w14:paraId="44D68628" w14:textId="4DC03C19"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4" w:history="1">
        <w:r w:rsidR="00921853" w:rsidRPr="001D3D86">
          <w:rPr>
            <w:rStyle w:val="Hyperlink"/>
            <w:rFonts w:ascii="Calibri" w:hAnsi="Calibri" w:cs="Calibri"/>
            <w:noProof/>
          </w:rPr>
          <w:t>Figure 6: Activity Diagram</w:t>
        </w:r>
        <w:r w:rsidR="00921853">
          <w:rPr>
            <w:noProof/>
            <w:webHidden/>
          </w:rPr>
          <w:tab/>
        </w:r>
        <w:r w:rsidR="00921853">
          <w:rPr>
            <w:noProof/>
            <w:webHidden/>
          </w:rPr>
          <w:fldChar w:fldCharType="begin"/>
        </w:r>
        <w:r w:rsidR="00921853">
          <w:rPr>
            <w:noProof/>
            <w:webHidden/>
          </w:rPr>
          <w:instrText xml:space="preserve"> PAGEREF _Toc68691024 \h </w:instrText>
        </w:r>
        <w:r w:rsidR="00921853">
          <w:rPr>
            <w:noProof/>
            <w:webHidden/>
          </w:rPr>
        </w:r>
        <w:r w:rsidR="00921853">
          <w:rPr>
            <w:noProof/>
            <w:webHidden/>
          </w:rPr>
          <w:fldChar w:fldCharType="separate"/>
        </w:r>
        <w:r w:rsidR="00921853">
          <w:rPr>
            <w:noProof/>
            <w:webHidden/>
          </w:rPr>
          <w:t>24</w:t>
        </w:r>
        <w:r w:rsidR="00921853">
          <w:rPr>
            <w:noProof/>
            <w:webHidden/>
          </w:rPr>
          <w:fldChar w:fldCharType="end"/>
        </w:r>
      </w:hyperlink>
    </w:p>
    <w:p w14:paraId="74E5779B" w14:textId="43B5A2E3"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5" w:history="1">
        <w:r w:rsidR="00921853" w:rsidRPr="001D3D86">
          <w:rPr>
            <w:rStyle w:val="Hyperlink"/>
            <w:rFonts w:ascii="Calibri" w:hAnsi="Calibri" w:cs="Calibri"/>
            <w:noProof/>
          </w:rPr>
          <w:t>Figure 7: Initialization Pseudocode</w:t>
        </w:r>
        <w:r w:rsidR="00921853">
          <w:rPr>
            <w:noProof/>
            <w:webHidden/>
          </w:rPr>
          <w:tab/>
        </w:r>
        <w:r w:rsidR="00921853">
          <w:rPr>
            <w:noProof/>
            <w:webHidden/>
          </w:rPr>
          <w:fldChar w:fldCharType="begin"/>
        </w:r>
        <w:r w:rsidR="00921853">
          <w:rPr>
            <w:noProof/>
            <w:webHidden/>
          </w:rPr>
          <w:instrText xml:space="preserve"> PAGEREF _Toc68691025 \h </w:instrText>
        </w:r>
        <w:r w:rsidR="00921853">
          <w:rPr>
            <w:noProof/>
            <w:webHidden/>
          </w:rPr>
        </w:r>
        <w:r w:rsidR="00921853">
          <w:rPr>
            <w:noProof/>
            <w:webHidden/>
          </w:rPr>
          <w:fldChar w:fldCharType="separate"/>
        </w:r>
        <w:r w:rsidR="00921853">
          <w:rPr>
            <w:noProof/>
            <w:webHidden/>
          </w:rPr>
          <w:t>25</w:t>
        </w:r>
        <w:r w:rsidR="00921853">
          <w:rPr>
            <w:noProof/>
            <w:webHidden/>
          </w:rPr>
          <w:fldChar w:fldCharType="end"/>
        </w:r>
      </w:hyperlink>
    </w:p>
    <w:p w14:paraId="222A75AA" w14:textId="0F17450B"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6" w:history="1">
        <w:r w:rsidR="00921853" w:rsidRPr="001D3D86">
          <w:rPr>
            <w:rStyle w:val="Hyperlink"/>
            <w:rFonts w:ascii="Calibri" w:hAnsi="Calibri" w:cs="Calibri"/>
            <w:noProof/>
          </w:rPr>
          <w:t>Figure 8: PSO Pseudocode</w:t>
        </w:r>
        <w:r w:rsidR="00921853">
          <w:rPr>
            <w:noProof/>
            <w:webHidden/>
          </w:rPr>
          <w:tab/>
        </w:r>
        <w:r w:rsidR="00921853">
          <w:rPr>
            <w:noProof/>
            <w:webHidden/>
          </w:rPr>
          <w:fldChar w:fldCharType="begin"/>
        </w:r>
        <w:r w:rsidR="00921853">
          <w:rPr>
            <w:noProof/>
            <w:webHidden/>
          </w:rPr>
          <w:instrText xml:space="preserve"> PAGEREF _Toc68691026 \h </w:instrText>
        </w:r>
        <w:r w:rsidR="00921853">
          <w:rPr>
            <w:noProof/>
            <w:webHidden/>
          </w:rPr>
        </w:r>
        <w:r w:rsidR="00921853">
          <w:rPr>
            <w:noProof/>
            <w:webHidden/>
          </w:rPr>
          <w:fldChar w:fldCharType="separate"/>
        </w:r>
        <w:r w:rsidR="00921853">
          <w:rPr>
            <w:noProof/>
            <w:webHidden/>
          </w:rPr>
          <w:t>26</w:t>
        </w:r>
        <w:r w:rsidR="00921853">
          <w:rPr>
            <w:noProof/>
            <w:webHidden/>
          </w:rPr>
          <w:fldChar w:fldCharType="end"/>
        </w:r>
      </w:hyperlink>
    </w:p>
    <w:p w14:paraId="51F0B414" w14:textId="24335D63"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7" w:history="1">
        <w:r w:rsidR="00921853" w:rsidRPr="001D3D86">
          <w:rPr>
            <w:rStyle w:val="Hyperlink"/>
            <w:rFonts w:ascii="Calibri" w:hAnsi="Calibri" w:cs="Calibri"/>
            <w:noProof/>
          </w:rPr>
          <w:t>Figure 9: Adaptive Selection Operator using Probability Matching Pseudocode</w:t>
        </w:r>
        <w:r w:rsidR="00921853">
          <w:rPr>
            <w:noProof/>
            <w:webHidden/>
          </w:rPr>
          <w:tab/>
        </w:r>
        <w:r w:rsidR="00921853">
          <w:rPr>
            <w:noProof/>
            <w:webHidden/>
          </w:rPr>
          <w:fldChar w:fldCharType="begin"/>
        </w:r>
        <w:r w:rsidR="00921853">
          <w:rPr>
            <w:noProof/>
            <w:webHidden/>
          </w:rPr>
          <w:instrText xml:space="preserve"> PAGEREF _Toc68691027 \h </w:instrText>
        </w:r>
        <w:r w:rsidR="00921853">
          <w:rPr>
            <w:noProof/>
            <w:webHidden/>
          </w:rPr>
        </w:r>
        <w:r w:rsidR="00921853">
          <w:rPr>
            <w:noProof/>
            <w:webHidden/>
          </w:rPr>
          <w:fldChar w:fldCharType="separate"/>
        </w:r>
        <w:r w:rsidR="00921853">
          <w:rPr>
            <w:noProof/>
            <w:webHidden/>
          </w:rPr>
          <w:t>27</w:t>
        </w:r>
        <w:r w:rsidR="00921853">
          <w:rPr>
            <w:noProof/>
            <w:webHidden/>
          </w:rPr>
          <w:fldChar w:fldCharType="end"/>
        </w:r>
      </w:hyperlink>
    </w:p>
    <w:p w14:paraId="1A393B62" w14:textId="4CE914F0"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8" w:history="1">
        <w:r w:rsidR="00921853" w:rsidRPr="001D3D86">
          <w:rPr>
            <w:rStyle w:val="Hyperlink"/>
            <w:rFonts w:ascii="Calibri" w:hAnsi="Calibri" w:cs="Calibri"/>
            <w:noProof/>
          </w:rPr>
          <w:t>Figure 10: Q-Learning Pseudocode</w:t>
        </w:r>
        <w:r w:rsidR="00921853">
          <w:rPr>
            <w:noProof/>
            <w:webHidden/>
          </w:rPr>
          <w:tab/>
        </w:r>
        <w:r w:rsidR="00921853">
          <w:rPr>
            <w:noProof/>
            <w:webHidden/>
          </w:rPr>
          <w:fldChar w:fldCharType="begin"/>
        </w:r>
        <w:r w:rsidR="00921853">
          <w:rPr>
            <w:noProof/>
            <w:webHidden/>
          </w:rPr>
          <w:instrText xml:space="preserve"> PAGEREF _Toc68691028 \h </w:instrText>
        </w:r>
        <w:r w:rsidR="00921853">
          <w:rPr>
            <w:noProof/>
            <w:webHidden/>
          </w:rPr>
        </w:r>
        <w:r w:rsidR="00921853">
          <w:rPr>
            <w:noProof/>
            <w:webHidden/>
          </w:rPr>
          <w:fldChar w:fldCharType="separate"/>
        </w:r>
        <w:r w:rsidR="00921853">
          <w:rPr>
            <w:noProof/>
            <w:webHidden/>
          </w:rPr>
          <w:t>28</w:t>
        </w:r>
        <w:r w:rsidR="00921853">
          <w:rPr>
            <w:noProof/>
            <w:webHidden/>
          </w:rPr>
          <w:fldChar w:fldCharType="end"/>
        </w:r>
      </w:hyperlink>
    </w:p>
    <w:p w14:paraId="20A7E975" w14:textId="087BF5A9"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29" w:history="1">
        <w:r w:rsidR="00921853" w:rsidRPr="001D3D86">
          <w:rPr>
            <w:rStyle w:val="Hyperlink"/>
            <w:rFonts w:ascii="Calibri" w:hAnsi="Calibri" w:cs="Calibri"/>
            <w:noProof/>
          </w:rPr>
          <w:t>Figure 11: Example of data used during Implementation (w/ Description)</w:t>
        </w:r>
        <w:r w:rsidR="00921853">
          <w:rPr>
            <w:noProof/>
            <w:webHidden/>
          </w:rPr>
          <w:tab/>
        </w:r>
        <w:r w:rsidR="00921853">
          <w:rPr>
            <w:noProof/>
            <w:webHidden/>
          </w:rPr>
          <w:fldChar w:fldCharType="begin"/>
        </w:r>
        <w:r w:rsidR="00921853">
          <w:rPr>
            <w:noProof/>
            <w:webHidden/>
          </w:rPr>
          <w:instrText xml:space="preserve"> PAGEREF _Toc68691029 \h </w:instrText>
        </w:r>
        <w:r w:rsidR="00921853">
          <w:rPr>
            <w:noProof/>
            <w:webHidden/>
          </w:rPr>
        </w:r>
        <w:r w:rsidR="00921853">
          <w:rPr>
            <w:noProof/>
            <w:webHidden/>
          </w:rPr>
          <w:fldChar w:fldCharType="separate"/>
        </w:r>
        <w:r w:rsidR="00921853">
          <w:rPr>
            <w:noProof/>
            <w:webHidden/>
          </w:rPr>
          <w:t>29</w:t>
        </w:r>
        <w:r w:rsidR="00921853">
          <w:rPr>
            <w:noProof/>
            <w:webHidden/>
          </w:rPr>
          <w:fldChar w:fldCharType="end"/>
        </w:r>
      </w:hyperlink>
    </w:p>
    <w:p w14:paraId="64B3F296" w14:textId="01692AFC"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0" w:history="1">
        <w:r w:rsidR="00921853" w:rsidRPr="001D3D86">
          <w:rPr>
            <w:rStyle w:val="Hyperlink"/>
            <w:rFonts w:ascii="Calibri" w:hAnsi="Calibri" w:cs="Calibri"/>
            <w:noProof/>
          </w:rPr>
          <w:t>Figure 12: Particle altering algorithm.</w:t>
        </w:r>
        <w:r w:rsidR="00921853">
          <w:rPr>
            <w:noProof/>
            <w:webHidden/>
          </w:rPr>
          <w:tab/>
        </w:r>
        <w:r w:rsidR="00921853">
          <w:rPr>
            <w:noProof/>
            <w:webHidden/>
          </w:rPr>
          <w:fldChar w:fldCharType="begin"/>
        </w:r>
        <w:r w:rsidR="00921853">
          <w:rPr>
            <w:noProof/>
            <w:webHidden/>
          </w:rPr>
          <w:instrText xml:space="preserve"> PAGEREF _Toc68691030 \h </w:instrText>
        </w:r>
        <w:r w:rsidR="00921853">
          <w:rPr>
            <w:noProof/>
            <w:webHidden/>
          </w:rPr>
        </w:r>
        <w:r w:rsidR="00921853">
          <w:rPr>
            <w:noProof/>
            <w:webHidden/>
          </w:rPr>
          <w:fldChar w:fldCharType="separate"/>
        </w:r>
        <w:r w:rsidR="00921853">
          <w:rPr>
            <w:noProof/>
            <w:webHidden/>
          </w:rPr>
          <w:t>30</w:t>
        </w:r>
        <w:r w:rsidR="00921853">
          <w:rPr>
            <w:noProof/>
            <w:webHidden/>
          </w:rPr>
          <w:fldChar w:fldCharType="end"/>
        </w:r>
      </w:hyperlink>
    </w:p>
    <w:p w14:paraId="666E5076" w14:textId="70FD78D1"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1" w:history="1">
        <w:r w:rsidR="00921853" w:rsidRPr="001D3D86">
          <w:rPr>
            <w:rStyle w:val="Hyperlink"/>
            <w:rFonts w:ascii="Calibri" w:hAnsi="Calibri" w:cs="Calibri"/>
            <w:noProof/>
          </w:rPr>
          <w:t>Figure 13: PSO Single Mutation algorithm.</w:t>
        </w:r>
        <w:r w:rsidR="00921853">
          <w:rPr>
            <w:noProof/>
            <w:webHidden/>
          </w:rPr>
          <w:tab/>
        </w:r>
        <w:r w:rsidR="00921853">
          <w:rPr>
            <w:noProof/>
            <w:webHidden/>
          </w:rPr>
          <w:fldChar w:fldCharType="begin"/>
        </w:r>
        <w:r w:rsidR="00921853">
          <w:rPr>
            <w:noProof/>
            <w:webHidden/>
          </w:rPr>
          <w:instrText xml:space="preserve"> PAGEREF _Toc68691031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3111B541" w14:textId="44E45C7C"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2" w:history="1">
        <w:r w:rsidR="00921853" w:rsidRPr="001D3D86">
          <w:rPr>
            <w:rStyle w:val="Hyperlink"/>
            <w:rFonts w:ascii="Calibri" w:hAnsi="Calibri" w:cs="Calibri"/>
            <w:noProof/>
          </w:rPr>
          <w:t>Figure 14: Multiple Mutation algorithm.</w:t>
        </w:r>
        <w:r w:rsidR="00921853">
          <w:rPr>
            <w:noProof/>
            <w:webHidden/>
          </w:rPr>
          <w:tab/>
        </w:r>
        <w:r w:rsidR="00921853">
          <w:rPr>
            <w:noProof/>
            <w:webHidden/>
          </w:rPr>
          <w:fldChar w:fldCharType="begin"/>
        </w:r>
        <w:r w:rsidR="00921853">
          <w:rPr>
            <w:noProof/>
            <w:webHidden/>
          </w:rPr>
          <w:instrText xml:space="preserve"> PAGEREF _Toc68691032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0F635828" w14:textId="6C324A97"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3" w:history="1">
        <w:r w:rsidR="00921853" w:rsidRPr="001D3D86">
          <w:rPr>
            <w:rStyle w:val="Hyperlink"/>
            <w:rFonts w:ascii="Calibri" w:hAnsi="Calibri" w:cs="Calibri"/>
            <w:noProof/>
          </w:rPr>
          <w:t>Figure 15: Adaptive Selection algorithm.</w:t>
        </w:r>
        <w:r w:rsidR="00921853">
          <w:rPr>
            <w:noProof/>
            <w:webHidden/>
          </w:rPr>
          <w:tab/>
        </w:r>
        <w:r w:rsidR="00921853">
          <w:rPr>
            <w:noProof/>
            <w:webHidden/>
          </w:rPr>
          <w:fldChar w:fldCharType="begin"/>
        </w:r>
        <w:r w:rsidR="00921853">
          <w:rPr>
            <w:noProof/>
            <w:webHidden/>
          </w:rPr>
          <w:instrText xml:space="preserve"> PAGEREF _Toc68691033 \h </w:instrText>
        </w:r>
        <w:r w:rsidR="00921853">
          <w:rPr>
            <w:noProof/>
            <w:webHidden/>
          </w:rPr>
        </w:r>
        <w:r w:rsidR="00921853">
          <w:rPr>
            <w:noProof/>
            <w:webHidden/>
          </w:rPr>
          <w:fldChar w:fldCharType="separate"/>
        </w:r>
        <w:r w:rsidR="00921853">
          <w:rPr>
            <w:noProof/>
            <w:webHidden/>
          </w:rPr>
          <w:t>32</w:t>
        </w:r>
        <w:r w:rsidR="00921853">
          <w:rPr>
            <w:noProof/>
            <w:webHidden/>
          </w:rPr>
          <w:fldChar w:fldCharType="end"/>
        </w:r>
      </w:hyperlink>
    </w:p>
    <w:p w14:paraId="7139AC54" w14:textId="1105DAC3"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4" w:history="1">
        <w:r w:rsidR="00921853" w:rsidRPr="001D3D86">
          <w:rPr>
            <w:rStyle w:val="Hyperlink"/>
            <w:rFonts w:ascii="Calibri" w:hAnsi="Calibri" w:cs="Calibri"/>
            <w:noProof/>
          </w:rPr>
          <w:t>Figure 16: Adaptive Mutation Selection Operator</w:t>
        </w:r>
        <w:r w:rsidR="00921853">
          <w:rPr>
            <w:noProof/>
            <w:webHidden/>
          </w:rPr>
          <w:tab/>
        </w:r>
        <w:r w:rsidR="00921853">
          <w:rPr>
            <w:noProof/>
            <w:webHidden/>
          </w:rPr>
          <w:fldChar w:fldCharType="begin"/>
        </w:r>
        <w:r w:rsidR="00921853">
          <w:rPr>
            <w:noProof/>
            <w:webHidden/>
          </w:rPr>
          <w:instrText xml:space="preserve"> PAGEREF _Toc68691034 \h </w:instrText>
        </w:r>
        <w:r w:rsidR="00921853">
          <w:rPr>
            <w:noProof/>
            <w:webHidden/>
          </w:rPr>
        </w:r>
        <w:r w:rsidR="00921853">
          <w:rPr>
            <w:noProof/>
            <w:webHidden/>
          </w:rPr>
          <w:fldChar w:fldCharType="separate"/>
        </w:r>
        <w:r w:rsidR="00921853">
          <w:rPr>
            <w:noProof/>
            <w:webHidden/>
          </w:rPr>
          <w:t>33</w:t>
        </w:r>
        <w:r w:rsidR="00921853">
          <w:rPr>
            <w:noProof/>
            <w:webHidden/>
          </w:rPr>
          <w:fldChar w:fldCharType="end"/>
        </w:r>
      </w:hyperlink>
    </w:p>
    <w:p w14:paraId="4C94FC64" w14:textId="5D1B856B"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5" w:history="1">
        <w:r w:rsidR="00921853" w:rsidRPr="001D3D86">
          <w:rPr>
            <w:rStyle w:val="Hyperlink"/>
            <w:rFonts w:ascii="Calibri" w:hAnsi="Calibri" w:cs="Calibri"/>
            <w:noProof/>
          </w:rPr>
          <w:t>Figure 17: Q-Learning algorithm.</w:t>
        </w:r>
        <w:r w:rsidR="00921853">
          <w:rPr>
            <w:noProof/>
            <w:webHidden/>
          </w:rPr>
          <w:tab/>
        </w:r>
        <w:r w:rsidR="00921853">
          <w:rPr>
            <w:noProof/>
            <w:webHidden/>
          </w:rPr>
          <w:fldChar w:fldCharType="begin"/>
        </w:r>
        <w:r w:rsidR="00921853">
          <w:rPr>
            <w:noProof/>
            <w:webHidden/>
          </w:rPr>
          <w:instrText xml:space="preserve"> PAGEREF _Toc68691035 \h </w:instrText>
        </w:r>
        <w:r w:rsidR="00921853">
          <w:rPr>
            <w:noProof/>
            <w:webHidden/>
          </w:rPr>
        </w:r>
        <w:r w:rsidR="00921853">
          <w:rPr>
            <w:noProof/>
            <w:webHidden/>
          </w:rPr>
          <w:fldChar w:fldCharType="separate"/>
        </w:r>
        <w:r w:rsidR="00921853">
          <w:rPr>
            <w:noProof/>
            <w:webHidden/>
          </w:rPr>
          <w:t>35</w:t>
        </w:r>
        <w:r w:rsidR="00921853">
          <w:rPr>
            <w:noProof/>
            <w:webHidden/>
          </w:rPr>
          <w:fldChar w:fldCharType="end"/>
        </w:r>
      </w:hyperlink>
    </w:p>
    <w:p w14:paraId="0AA35522" w14:textId="60C8FE96"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6" w:history="1">
        <w:r w:rsidR="00921853" w:rsidRPr="001D3D86">
          <w:rPr>
            <w:rStyle w:val="Hyperlink"/>
            <w:rFonts w:ascii="Calibri" w:hAnsi="Calibri" w:cs="Calibri"/>
            <w:noProof/>
          </w:rPr>
          <w:t>Figure 18: Comparing Mean Fitness using Data Set 5</w:t>
        </w:r>
        <w:r w:rsidR="00921853">
          <w:rPr>
            <w:noProof/>
            <w:webHidden/>
          </w:rPr>
          <w:tab/>
        </w:r>
        <w:r w:rsidR="00921853">
          <w:rPr>
            <w:noProof/>
            <w:webHidden/>
          </w:rPr>
          <w:fldChar w:fldCharType="begin"/>
        </w:r>
        <w:r w:rsidR="00921853">
          <w:rPr>
            <w:noProof/>
            <w:webHidden/>
          </w:rPr>
          <w:instrText xml:space="preserve"> PAGEREF _Toc68691036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3705B3CC" w14:textId="78E6348E"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7" w:history="1">
        <w:r w:rsidR="00921853" w:rsidRPr="001D3D86">
          <w:rPr>
            <w:rStyle w:val="Hyperlink"/>
            <w:rFonts w:ascii="Calibri" w:hAnsi="Calibri" w:cs="Calibri"/>
            <w:noProof/>
          </w:rPr>
          <w:t>Figure 19: Comparing Best Fitness using Data Set 5</w:t>
        </w:r>
        <w:r w:rsidR="00921853">
          <w:rPr>
            <w:noProof/>
            <w:webHidden/>
          </w:rPr>
          <w:tab/>
        </w:r>
        <w:r w:rsidR="00921853">
          <w:rPr>
            <w:noProof/>
            <w:webHidden/>
          </w:rPr>
          <w:fldChar w:fldCharType="begin"/>
        </w:r>
        <w:r w:rsidR="00921853">
          <w:rPr>
            <w:noProof/>
            <w:webHidden/>
          </w:rPr>
          <w:instrText xml:space="preserve"> PAGEREF _Toc68691037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70CF66A8" w14:textId="1EA82A6F"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8" w:history="1">
        <w:r w:rsidR="00921853" w:rsidRPr="001D3D86">
          <w:rPr>
            <w:rStyle w:val="Hyperlink"/>
            <w:rFonts w:ascii="Calibri" w:hAnsi="Calibri" w:cs="Calibri"/>
            <w:noProof/>
          </w:rPr>
          <w:t>Figure 20: Comparing Mean Fitness using Data Set 6</w:t>
        </w:r>
        <w:r w:rsidR="00921853">
          <w:rPr>
            <w:noProof/>
            <w:webHidden/>
          </w:rPr>
          <w:tab/>
        </w:r>
        <w:r w:rsidR="00921853">
          <w:rPr>
            <w:noProof/>
            <w:webHidden/>
          </w:rPr>
          <w:fldChar w:fldCharType="begin"/>
        </w:r>
        <w:r w:rsidR="00921853">
          <w:rPr>
            <w:noProof/>
            <w:webHidden/>
          </w:rPr>
          <w:instrText xml:space="preserve"> PAGEREF _Toc68691038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FA23B28" w14:textId="7C0A5716"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39" w:history="1">
        <w:r w:rsidR="00921853" w:rsidRPr="001D3D86">
          <w:rPr>
            <w:rStyle w:val="Hyperlink"/>
            <w:rFonts w:ascii="Calibri" w:hAnsi="Calibri" w:cs="Calibri"/>
            <w:noProof/>
          </w:rPr>
          <w:t>Figure 21: Comparing Best Fitness using Data Set 6</w:t>
        </w:r>
        <w:r w:rsidR="00921853">
          <w:rPr>
            <w:noProof/>
            <w:webHidden/>
          </w:rPr>
          <w:tab/>
        </w:r>
        <w:r w:rsidR="00921853">
          <w:rPr>
            <w:noProof/>
            <w:webHidden/>
          </w:rPr>
          <w:fldChar w:fldCharType="begin"/>
        </w:r>
        <w:r w:rsidR="00921853">
          <w:rPr>
            <w:noProof/>
            <w:webHidden/>
          </w:rPr>
          <w:instrText xml:space="preserve"> PAGEREF _Toc68691039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8E85FC6" w14:textId="6DC45EBF" w:rsidR="001118CF" w:rsidRDefault="00527758" w:rsidP="00921853">
      <w:pPr>
        <w:spacing w:line="360" w:lineRule="auto"/>
        <w:ind w:firstLine="0"/>
      </w:pPr>
      <w:r>
        <w:fldChar w:fldCharType="end"/>
      </w:r>
    </w:p>
    <w:p w14:paraId="38ED0759" w14:textId="783FA5F7" w:rsidR="00D33EA4" w:rsidRDefault="00D33EA4" w:rsidP="00D33EA4">
      <w:pPr>
        <w:ind w:firstLine="0"/>
      </w:pPr>
    </w:p>
    <w:p w14:paraId="3CCEDD42" w14:textId="670AEF70" w:rsidR="00D33EA4" w:rsidRDefault="00D33EA4" w:rsidP="00D33EA4">
      <w:pPr>
        <w:ind w:firstLine="0"/>
      </w:pPr>
    </w:p>
    <w:p w14:paraId="299079F3" w14:textId="26A32616" w:rsidR="00D33EA4" w:rsidRDefault="00D33EA4" w:rsidP="00D33EA4">
      <w:pPr>
        <w:ind w:firstLine="0"/>
      </w:pPr>
    </w:p>
    <w:p w14:paraId="5BF8E66B" w14:textId="77777777" w:rsidR="00D33EA4" w:rsidRPr="00D33EA4" w:rsidRDefault="00D33EA4" w:rsidP="00D33EA4">
      <w:pPr>
        <w:ind w:firstLine="0"/>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9674090"/>
      <w:r w:rsidRPr="001D2C41">
        <w:rPr>
          <w:rFonts w:ascii="Calibri" w:hAnsi="Calibri" w:cs="Calibri"/>
        </w:rPr>
        <w:t>Table of Tables</w:t>
      </w:r>
      <w:bookmarkEnd w:id="8"/>
    </w:p>
    <w:p w14:paraId="66F404F3" w14:textId="38D3EFFC" w:rsidR="00921853" w:rsidRDefault="00A30B4F"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691002" w:history="1">
        <w:r w:rsidR="00921853" w:rsidRPr="0017042D">
          <w:rPr>
            <w:rStyle w:val="Hyperlink"/>
            <w:rFonts w:ascii="Calibri" w:hAnsi="Calibri" w:cs="Calibri"/>
            <w:noProof/>
          </w:rPr>
          <w:t>Table 1: Requirements</w:t>
        </w:r>
        <w:r w:rsidR="00921853">
          <w:rPr>
            <w:noProof/>
            <w:webHidden/>
          </w:rPr>
          <w:tab/>
        </w:r>
        <w:r w:rsidR="00921853">
          <w:rPr>
            <w:noProof/>
            <w:webHidden/>
          </w:rPr>
          <w:fldChar w:fldCharType="begin"/>
        </w:r>
        <w:r w:rsidR="00921853">
          <w:rPr>
            <w:noProof/>
            <w:webHidden/>
          </w:rPr>
          <w:instrText xml:space="preserve"> PAGEREF _Toc68691002 \h </w:instrText>
        </w:r>
        <w:r w:rsidR="00921853">
          <w:rPr>
            <w:noProof/>
            <w:webHidden/>
          </w:rPr>
        </w:r>
        <w:r w:rsidR="00921853">
          <w:rPr>
            <w:noProof/>
            <w:webHidden/>
          </w:rPr>
          <w:fldChar w:fldCharType="separate"/>
        </w:r>
        <w:r w:rsidR="00921853">
          <w:rPr>
            <w:noProof/>
            <w:webHidden/>
          </w:rPr>
          <w:t>17</w:t>
        </w:r>
        <w:r w:rsidR="00921853">
          <w:rPr>
            <w:noProof/>
            <w:webHidden/>
          </w:rPr>
          <w:fldChar w:fldCharType="end"/>
        </w:r>
      </w:hyperlink>
    </w:p>
    <w:p w14:paraId="3A6EC228" w14:textId="2DF48A8B"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03" w:history="1">
        <w:r w:rsidR="00921853" w:rsidRPr="0017042D">
          <w:rPr>
            <w:rStyle w:val="Hyperlink"/>
            <w:rFonts w:ascii="Calibri" w:hAnsi="Calibri" w:cs="Calibri"/>
            <w:noProof/>
          </w:rPr>
          <w:t>Table 2: Particle Swarm Optimization User Story</w:t>
        </w:r>
        <w:r w:rsidR="00921853">
          <w:rPr>
            <w:noProof/>
            <w:webHidden/>
          </w:rPr>
          <w:tab/>
        </w:r>
        <w:r w:rsidR="00921853">
          <w:rPr>
            <w:noProof/>
            <w:webHidden/>
          </w:rPr>
          <w:fldChar w:fldCharType="begin"/>
        </w:r>
        <w:r w:rsidR="00921853">
          <w:rPr>
            <w:noProof/>
            <w:webHidden/>
          </w:rPr>
          <w:instrText xml:space="preserve"> PAGEREF _Toc68691003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461B573E" w14:textId="5FA4FA2E"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04" w:history="1">
        <w:r w:rsidR="00921853" w:rsidRPr="0017042D">
          <w:rPr>
            <w:rStyle w:val="Hyperlink"/>
            <w:rFonts w:ascii="Calibri" w:hAnsi="Calibri" w:cs="Calibri"/>
            <w:noProof/>
          </w:rPr>
          <w:t>Table 3: Knapsack Problem User Story</w:t>
        </w:r>
        <w:r w:rsidR="00921853">
          <w:rPr>
            <w:noProof/>
            <w:webHidden/>
          </w:rPr>
          <w:tab/>
        </w:r>
        <w:r w:rsidR="00921853">
          <w:rPr>
            <w:noProof/>
            <w:webHidden/>
          </w:rPr>
          <w:fldChar w:fldCharType="begin"/>
        </w:r>
        <w:r w:rsidR="00921853">
          <w:rPr>
            <w:noProof/>
            <w:webHidden/>
          </w:rPr>
          <w:instrText xml:space="preserve"> PAGEREF _Toc68691004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21EEAFC8" w14:textId="699A55D9"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05" w:history="1">
        <w:r w:rsidR="00921853" w:rsidRPr="0017042D">
          <w:rPr>
            <w:rStyle w:val="Hyperlink"/>
            <w:rFonts w:ascii="Calibri" w:hAnsi="Calibri" w:cs="Calibri"/>
            <w:noProof/>
          </w:rPr>
          <w:t>Table 4: Data Sets</w:t>
        </w:r>
        <w:r w:rsidR="00921853">
          <w:rPr>
            <w:noProof/>
            <w:webHidden/>
          </w:rPr>
          <w:tab/>
        </w:r>
        <w:r w:rsidR="00921853">
          <w:rPr>
            <w:noProof/>
            <w:webHidden/>
          </w:rPr>
          <w:fldChar w:fldCharType="begin"/>
        </w:r>
        <w:r w:rsidR="00921853">
          <w:rPr>
            <w:noProof/>
            <w:webHidden/>
          </w:rPr>
          <w:instrText xml:space="preserve"> PAGEREF _Toc68691005 \h </w:instrText>
        </w:r>
        <w:r w:rsidR="00921853">
          <w:rPr>
            <w:noProof/>
            <w:webHidden/>
          </w:rPr>
        </w:r>
        <w:r w:rsidR="00921853">
          <w:rPr>
            <w:noProof/>
            <w:webHidden/>
          </w:rPr>
          <w:fldChar w:fldCharType="separate"/>
        </w:r>
        <w:r w:rsidR="00921853">
          <w:rPr>
            <w:noProof/>
            <w:webHidden/>
          </w:rPr>
          <w:t>45</w:t>
        </w:r>
        <w:r w:rsidR="00921853">
          <w:rPr>
            <w:noProof/>
            <w:webHidden/>
          </w:rPr>
          <w:fldChar w:fldCharType="end"/>
        </w:r>
      </w:hyperlink>
    </w:p>
    <w:p w14:paraId="5CDA3F5B" w14:textId="1A81F090"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06" w:history="1">
        <w:r w:rsidR="00921853" w:rsidRPr="0017042D">
          <w:rPr>
            <w:rStyle w:val="Hyperlink"/>
            <w:rFonts w:ascii="Calibri" w:hAnsi="Calibri" w:cs="Calibri"/>
            <w:noProof/>
          </w:rPr>
          <w:t>Table 5: Extraction of Q-Table</w:t>
        </w:r>
        <w:r w:rsidR="00921853">
          <w:rPr>
            <w:noProof/>
            <w:webHidden/>
          </w:rPr>
          <w:tab/>
        </w:r>
        <w:r w:rsidR="00921853">
          <w:rPr>
            <w:noProof/>
            <w:webHidden/>
          </w:rPr>
          <w:fldChar w:fldCharType="begin"/>
        </w:r>
        <w:r w:rsidR="00921853">
          <w:rPr>
            <w:noProof/>
            <w:webHidden/>
          </w:rPr>
          <w:instrText xml:space="preserve"> PAGEREF _Toc68691006 \h </w:instrText>
        </w:r>
        <w:r w:rsidR="00921853">
          <w:rPr>
            <w:noProof/>
            <w:webHidden/>
          </w:rPr>
        </w:r>
        <w:r w:rsidR="00921853">
          <w:rPr>
            <w:noProof/>
            <w:webHidden/>
          </w:rPr>
          <w:fldChar w:fldCharType="separate"/>
        </w:r>
        <w:r w:rsidR="00921853">
          <w:rPr>
            <w:noProof/>
            <w:webHidden/>
          </w:rPr>
          <w:t>46</w:t>
        </w:r>
        <w:r w:rsidR="00921853">
          <w:rPr>
            <w:noProof/>
            <w:webHidden/>
          </w:rPr>
          <w:fldChar w:fldCharType="end"/>
        </w:r>
      </w:hyperlink>
    </w:p>
    <w:p w14:paraId="3BBD6CA3" w14:textId="19C1CE0C" w:rsidR="00921853" w:rsidRDefault="006E718B" w:rsidP="00921853">
      <w:pPr>
        <w:pStyle w:val="TableofFigures"/>
        <w:tabs>
          <w:tab w:val="right" w:leader="dot" w:pos="9350"/>
        </w:tabs>
        <w:spacing w:line="360" w:lineRule="auto"/>
        <w:ind w:left="737"/>
        <w:rPr>
          <w:noProof/>
          <w:kern w:val="0"/>
          <w:sz w:val="22"/>
          <w:szCs w:val="22"/>
          <w:lang w:val="en-GB" w:eastAsia="en-GB"/>
        </w:rPr>
      </w:pPr>
      <w:hyperlink w:anchor="_Toc68691007" w:history="1">
        <w:r w:rsidR="00921853" w:rsidRPr="0017042D">
          <w:rPr>
            <w:rStyle w:val="Hyperlink"/>
            <w:rFonts w:ascii="Calibri" w:hAnsi="Calibri" w:cs="Calibri"/>
            <w:i/>
            <w:iCs/>
            <w:noProof/>
          </w:rPr>
          <w:t>Table 6: Percentages of Optimum and 1% of Solution Reached</w:t>
        </w:r>
        <w:r w:rsidR="00921853">
          <w:rPr>
            <w:noProof/>
            <w:webHidden/>
          </w:rPr>
          <w:tab/>
        </w:r>
        <w:r w:rsidR="00921853">
          <w:rPr>
            <w:noProof/>
            <w:webHidden/>
          </w:rPr>
          <w:fldChar w:fldCharType="begin"/>
        </w:r>
        <w:r w:rsidR="00921853">
          <w:rPr>
            <w:noProof/>
            <w:webHidden/>
          </w:rPr>
          <w:instrText xml:space="preserve"> PAGEREF _Toc68691007 \h </w:instrText>
        </w:r>
        <w:r w:rsidR="00921853">
          <w:rPr>
            <w:noProof/>
            <w:webHidden/>
          </w:rPr>
        </w:r>
        <w:r w:rsidR="00921853">
          <w:rPr>
            <w:noProof/>
            <w:webHidden/>
          </w:rPr>
          <w:fldChar w:fldCharType="separate"/>
        </w:r>
        <w:r w:rsidR="00921853">
          <w:rPr>
            <w:noProof/>
            <w:webHidden/>
          </w:rPr>
          <w:t>47</w:t>
        </w:r>
        <w:r w:rsidR="00921853">
          <w:rPr>
            <w:noProof/>
            <w:webHidden/>
          </w:rPr>
          <w:fldChar w:fldCharType="end"/>
        </w:r>
      </w:hyperlink>
    </w:p>
    <w:p w14:paraId="712F8560" w14:textId="6CFD763D" w:rsidR="001D2C41" w:rsidRDefault="00A30B4F" w:rsidP="00921853">
      <w:pPr>
        <w:spacing w:line="360" w:lineRule="auto"/>
        <w:ind w:left="737"/>
      </w:pPr>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79B74CFF" w14:textId="76AC7B32" w:rsidR="00A23A40" w:rsidRDefault="00A23A40" w:rsidP="001B78F5">
      <w:pPr>
        <w:ind w:firstLine="0"/>
      </w:pPr>
    </w:p>
    <w:p w14:paraId="51FF35AF" w14:textId="77777777" w:rsidR="00D33EA4" w:rsidRDefault="00D33EA4"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9674091"/>
      <w:r w:rsidRPr="00390E19">
        <w:rPr>
          <w:rFonts w:ascii="Calibri" w:hAnsi="Calibri" w:cs="Calibri"/>
        </w:rPr>
        <w:lastRenderedPageBreak/>
        <w:t>Introduction</w:t>
      </w:r>
      <w:bookmarkEnd w:id="9"/>
    </w:p>
    <w:p w14:paraId="1ABCE7E4" w14:textId="52A6DEF9" w:rsidR="007056CC"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r w:rsidR="00642E11" w:rsidRPr="00533E23">
        <w:rPr>
          <w:rFonts w:ascii="Calibri" w:hAnsi="Calibri" w:cs="Calibri"/>
          <w:sz w:val="22"/>
          <w:szCs w:val="22"/>
        </w:rPr>
        <w:t>e.g.,</w:t>
      </w:r>
      <w:r w:rsidRPr="00533E23">
        <w:rPr>
          <w:rFonts w:ascii="Calibri" w:hAnsi="Calibri" w:cs="Calibri"/>
          <w:sz w:val="22"/>
          <w:szCs w:val="22"/>
        </w:rPr>
        <w:t xml:space="preserve"> genetic algorithms are also from this area, as they are natured inspired, the particle swarm optimization I will be using is natured inspired, also are others such as the ant colony optimization (Hassanien and Emary,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r w:rsidR="00E961D6" w:rsidRPr="00533E23">
        <w:rPr>
          <w:rFonts w:ascii="Calibri" w:hAnsi="Calibri" w:cs="Calibri"/>
          <w:sz w:val="22"/>
          <w:szCs w:val="22"/>
        </w:rPr>
        <w:t>environmen</w:t>
      </w:r>
      <w:r w:rsidR="001877A6">
        <w:rPr>
          <w:rFonts w:ascii="Calibri" w:hAnsi="Calibri" w:cs="Calibri"/>
          <w:sz w:val="22"/>
          <w:szCs w:val="22"/>
        </w:rPr>
        <w:t>t</w:t>
      </w:r>
      <w:r w:rsidR="00895771" w:rsidRPr="00533E23">
        <w:rPr>
          <w:rFonts w:ascii="Calibri" w:hAnsi="Calibri" w:cs="Calibri"/>
          <w:sz w:val="22"/>
          <w:szCs w:val="22"/>
        </w:rPr>
        <w:t xml:space="preserve">, </w:t>
      </w:r>
      <w:r w:rsidR="001877A6">
        <w:rPr>
          <w:rFonts w:ascii="Calibri" w:hAnsi="Calibri" w:cs="Calibri"/>
          <w:sz w:val="22"/>
          <w:szCs w:val="22"/>
        </w:rPr>
        <w:t xml:space="preserve">it </w:t>
      </w:r>
      <w:r w:rsidR="00895771" w:rsidRPr="00533E23">
        <w:rPr>
          <w:rFonts w:ascii="Calibri" w:hAnsi="Calibri" w:cs="Calibri"/>
          <w:sz w:val="22"/>
          <w:szCs w:val="22"/>
        </w:rPr>
        <w:t>can change many different states</w:t>
      </w:r>
      <w:r w:rsidR="001877A6">
        <w:rPr>
          <w:rFonts w:ascii="Calibri" w:hAnsi="Calibri" w:cs="Calibri"/>
          <w:sz w:val="22"/>
          <w:szCs w:val="22"/>
        </w:rPr>
        <w:t>.</w:t>
      </w:r>
      <w:r w:rsidR="00895771" w:rsidRPr="00533E23">
        <w:rPr>
          <w:rFonts w:ascii="Calibri" w:hAnsi="Calibri" w:cs="Calibri"/>
          <w:sz w:val="22"/>
          <w:szCs w:val="22"/>
        </w:rPr>
        <w:t xml:space="preserve"> </w:t>
      </w:r>
      <w:r w:rsidR="001877A6">
        <w:rPr>
          <w:rFonts w:ascii="Calibri" w:hAnsi="Calibri" w:cs="Calibri"/>
          <w:sz w:val="22"/>
          <w:szCs w:val="22"/>
        </w:rPr>
        <w:t>I</w:t>
      </w:r>
      <w:r w:rsidR="00895771" w:rsidRPr="00533E23">
        <w:rPr>
          <w:rFonts w:ascii="Calibri" w:hAnsi="Calibri" w:cs="Calibri"/>
          <w:sz w:val="22"/>
          <w:szCs w:val="22"/>
        </w:rPr>
        <w:t>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r w:rsidR="009D1835">
        <w:rPr>
          <w:rFonts w:ascii="Calibri" w:hAnsi="Calibri" w:cs="Calibri"/>
          <w:sz w:val="22"/>
          <w:szCs w:val="22"/>
        </w:rPr>
        <w:t xml:space="preserve"> </w:t>
      </w:r>
    </w:p>
    <w:p w14:paraId="1F1BE336" w14:textId="77777777" w:rsidR="00E80F37" w:rsidRPr="00F81B04" w:rsidRDefault="00E80F37" w:rsidP="00F81B04">
      <w:pPr>
        <w:spacing w:line="360" w:lineRule="auto"/>
        <w:ind w:firstLine="0"/>
        <w:rPr>
          <w:rFonts w:ascii="Calibri" w:hAnsi="Calibri" w:cs="Calibri"/>
          <w:sz w:val="22"/>
          <w:szCs w:val="22"/>
        </w:rPr>
      </w:pPr>
    </w:p>
    <w:p w14:paraId="03CF05DE" w14:textId="4742A27E" w:rsidR="00E80F37" w:rsidRPr="00533E23" w:rsidRDefault="00A464F3" w:rsidP="00E80F37">
      <w:pPr>
        <w:spacing w:line="360" w:lineRule="auto"/>
        <w:ind w:left="720" w:firstLine="0"/>
        <w:rPr>
          <w:rFonts w:ascii="Calibri" w:hAnsi="Calibri" w:cs="Calibri"/>
          <w:sz w:val="22"/>
          <w:szCs w:val="22"/>
        </w:rPr>
      </w:pPr>
      <w:r>
        <w:rPr>
          <w:rFonts w:ascii="Calibri" w:hAnsi="Calibri" w:cs="Calibri"/>
          <w:sz w:val="22"/>
          <w:szCs w:val="22"/>
        </w:rPr>
        <w:t>R</w:t>
      </w:r>
      <w:r w:rsidR="00E80F37" w:rsidRPr="00533E23">
        <w:rPr>
          <w:rFonts w:ascii="Calibri" w:hAnsi="Calibri" w:cs="Calibri"/>
          <w:sz w:val="22"/>
          <w:szCs w:val="22"/>
        </w:rPr>
        <w:t xml:space="preserve">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00E80F37"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2843E085" w:rsidR="00F8286A"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One of the problems being tested is the 0-1 multidimensional knapsack problem, this problem arises in different scenarios, Boyer, Elkihel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4F0909CF" w14:textId="28CA2C95" w:rsidR="00F81B04" w:rsidRDefault="00F81B04" w:rsidP="002C0C7E">
      <w:pPr>
        <w:spacing w:line="360" w:lineRule="auto"/>
        <w:ind w:left="720" w:firstLine="0"/>
        <w:rPr>
          <w:rFonts w:ascii="Calibri" w:hAnsi="Calibri" w:cs="Calibri"/>
          <w:sz w:val="22"/>
          <w:szCs w:val="22"/>
        </w:rPr>
      </w:pPr>
    </w:p>
    <w:p w14:paraId="49F76243" w14:textId="77777777" w:rsidR="00F81B04" w:rsidRPr="00533E23" w:rsidRDefault="00F81B04" w:rsidP="00F81B04">
      <w:pPr>
        <w:pStyle w:val="ListParagraph"/>
        <w:spacing w:line="360" w:lineRule="auto"/>
        <w:rPr>
          <w:rFonts w:ascii="Calibri" w:hAnsi="Calibri" w:cs="Calibri"/>
          <w:sz w:val="22"/>
          <w:szCs w:val="22"/>
        </w:rPr>
      </w:pPr>
      <w:r>
        <w:rPr>
          <w:rFonts w:ascii="Calibri" w:hAnsi="Calibri" w:cs="Calibri"/>
          <w:sz w:val="22"/>
          <w:szCs w:val="22"/>
        </w:rPr>
        <w:t xml:space="preserve">The aims and objectives for this project is to implement a particle swarm optimization algorithm enhanced with reinforcement learning through a Q-Learning algorithm to optimize the 0-1 multidimensional knapsack problem. Throughout implementation, versions of implemented code will be saved to compare throughout the process the difference in an algorithm with Q-Learning compared to a simple particle swarm optimization with single mutation etc. The aim is </w:t>
      </w:r>
      <w:r>
        <w:rPr>
          <w:rFonts w:ascii="Calibri" w:hAnsi="Calibri" w:cs="Calibri"/>
          <w:sz w:val="22"/>
          <w:szCs w:val="22"/>
        </w:rPr>
        <w:lastRenderedPageBreak/>
        <w:t>to present this data with the hypothesis that over versions, the performance of each algorithm is increased.</w:t>
      </w:r>
    </w:p>
    <w:p w14:paraId="213B3820" w14:textId="77E4F631" w:rsidR="00F8286A" w:rsidRPr="00E403E2" w:rsidRDefault="00F8286A" w:rsidP="00E403E2">
      <w:pPr>
        <w:spacing w:line="360" w:lineRule="auto"/>
        <w:ind w:firstLine="0"/>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9674092"/>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r>
        <w:rPr>
          <w:rFonts w:ascii="Calibri" w:hAnsi="Calibri" w:cs="Calibri"/>
          <w:sz w:val="22"/>
          <w:szCs w:val="22"/>
        </w:rPr>
        <w:t>Arsham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 xml:space="preserve">find solutions. They are classed based on the mathematical characteristics of the objective function, the constraints, and the controllable decision variables. (Arsham,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r>
        <w:rPr>
          <w:rFonts w:ascii="Calibri" w:hAnsi="Calibri" w:cs="Calibri"/>
          <w:sz w:val="22"/>
          <w:szCs w:val="22"/>
        </w:rPr>
        <w:t xml:space="preserve">Nandy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reinforcement learning as stated by Nandy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lastRenderedPageBreak/>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9">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7FE929FE" w:rsidR="008A00F4" w:rsidRPr="00DB3BB4" w:rsidRDefault="00DB3BB4" w:rsidP="00DB3BB4">
      <w:pPr>
        <w:pStyle w:val="Caption"/>
        <w:jc w:val="center"/>
        <w:rPr>
          <w:rFonts w:ascii="Calibri" w:hAnsi="Calibri" w:cs="Calibri"/>
          <w:i w:val="0"/>
          <w:iCs w:val="0"/>
        </w:rPr>
      </w:pPr>
      <w:bookmarkStart w:id="11" w:name="_Toc68691019"/>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Nandy and Biswas (2018) detail the </w:t>
      </w:r>
      <w:r w:rsidR="002444B0">
        <w:rPr>
          <w:rFonts w:ascii="Calibri" w:hAnsi="Calibri" w:cs="Calibri"/>
          <w:sz w:val="22"/>
          <w:szCs w:val="22"/>
        </w:rPr>
        <w:t xml:space="preserve">base of reinforcement learning, Nandy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CED88F1" w:rsidR="00B5554D" w:rsidRDefault="00FF1B3A" w:rsidP="00490C4A">
      <w:pPr>
        <w:pStyle w:val="ListParagraph"/>
        <w:spacing w:line="360" w:lineRule="auto"/>
        <w:rPr>
          <w:rFonts w:ascii="Calibri" w:hAnsi="Calibri" w:cs="Calibri"/>
          <w:sz w:val="22"/>
          <w:szCs w:val="22"/>
        </w:rPr>
      </w:pPr>
      <w:r>
        <w:rPr>
          <w:rFonts w:ascii="Calibri" w:hAnsi="Calibri" w:cs="Calibri"/>
          <w:sz w:val="22"/>
          <w:szCs w:val="22"/>
        </w:rPr>
        <w:t xml:space="preserve">Violante (2019) explains the basics of Q-Learning and its use in artificial intelligence. “Q-Learning seeks to find the best action to take given the current state” </w:t>
      </w:r>
      <w:r w:rsidR="0019420A">
        <w:rPr>
          <w:rFonts w:ascii="Calibri" w:hAnsi="Calibri" w:cs="Calibri"/>
          <w:sz w:val="22"/>
          <w:szCs w:val="22"/>
        </w:rPr>
        <w:t xml:space="preserve">(Violante, 2019) </w:t>
      </w:r>
      <w:r w:rsidR="007C432B">
        <w:rPr>
          <w:rFonts w:ascii="Calibri" w:hAnsi="Calibri" w:cs="Calibri"/>
          <w:sz w:val="22"/>
          <w:szCs w:val="22"/>
        </w:rPr>
        <w:t xml:space="preserve">Q-Learning seeks to </w:t>
      </w:r>
      <w:r w:rsidR="00642E11">
        <w:rPr>
          <w:rFonts w:ascii="Calibri" w:hAnsi="Calibri" w:cs="Calibri"/>
          <w:sz w:val="22"/>
          <w:szCs w:val="22"/>
        </w:rPr>
        <w:t>maximize</w:t>
      </w:r>
      <w:r w:rsidR="007C432B">
        <w:rPr>
          <w:rFonts w:ascii="Calibri" w:hAnsi="Calibri" w:cs="Calibri"/>
          <w:sz w:val="22"/>
          <w:szCs w:val="22"/>
        </w:rPr>
        <w:t xml:space="preserv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r w:rsidR="00D77A59">
        <w:rPr>
          <w:rFonts w:ascii="Calibri" w:hAnsi="Calibri" w:cs="Calibri"/>
          <w:sz w:val="22"/>
          <w:szCs w:val="22"/>
        </w:rPr>
        <w:t xml:space="preserve">Violante </w:t>
      </w:r>
      <w:r w:rsidR="00D77A59">
        <w:rPr>
          <w:rFonts w:ascii="Calibri" w:hAnsi="Calibri" w:cs="Calibri"/>
          <w:sz w:val="22"/>
          <w:szCs w:val="22"/>
        </w:rPr>
        <w:lastRenderedPageBreak/>
        <w:t xml:space="preserve">(2019)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770" cy="624886"/>
                    </a:xfrm>
                    <a:prstGeom prst="rect">
                      <a:avLst/>
                    </a:prstGeom>
                  </pic:spPr>
                </pic:pic>
              </a:graphicData>
            </a:graphic>
          </wp:inline>
        </w:drawing>
      </w:r>
    </w:p>
    <w:p w14:paraId="7137EA16" w14:textId="52A7B93C" w:rsidR="003F5E08" w:rsidRPr="00DB3BB4" w:rsidRDefault="00DB3BB4" w:rsidP="00DB3BB4">
      <w:pPr>
        <w:pStyle w:val="Caption"/>
        <w:jc w:val="center"/>
        <w:rPr>
          <w:rFonts w:ascii="Calibri" w:hAnsi="Calibri" w:cs="Calibri"/>
          <w:szCs w:val="22"/>
        </w:rPr>
      </w:pPr>
      <w:bookmarkStart w:id="12" w:name="_Toc68691020"/>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R(s,a)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Violante, they both </w:t>
      </w:r>
      <w:r w:rsidR="00B20EB0">
        <w:rPr>
          <w:rFonts w:ascii="Calibri" w:hAnsi="Calibri" w:cs="Calibri"/>
          <w:sz w:val="22"/>
          <w:szCs w:val="22"/>
        </w:rPr>
        <w:t>explain how Q-Learning works with Violante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w:t>
      </w:r>
      <w:r w:rsidR="00F25F09">
        <w:rPr>
          <w:rFonts w:ascii="Calibri" w:hAnsi="Calibri" w:cs="Calibri"/>
          <w:sz w:val="22"/>
          <w:szCs w:val="22"/>
        </w:rPr>
        <w:lastRenderedPageBreak/>
        <w:t>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r>
        <w:rPr>
          <w:rFonts w:ascii="Calibri" w:hAnsi="Calibri" w:cs="Calibri"/>
          <w:sz w:val="22"/>
          <w:szCs w:val="22"/>
        </w:rPr>
        <w:t>Haddar</w:t>
      </w:r>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Giftson</w:t>
      </w:r>
      <w:r w:rsidR="00975E17">
        <w:rPr>
          <w:rFonts w:ascii="Calibri" w:hAnsi="Calibri" w:cs="Calibri"/>
          <w:sz w:val="22"/>
          <w:szCs w:val="22"/>
        </w:rPr>
        <w:t xml:space="preserve"> Samuel</w:t>
      </w:r>
      <w:r w:rsidR="00EE3530">
        <w:rPr>
          <w:rFonts w:ascii="Calibri" w:hAnsi="Calibri" w:cs="Calibri"/>
          <w:sz w:val="22"/>
          <w:szCs w:val="22"/>
        </w:rPr>
        <w:t xml:space="preserve"> and </w:t>
      </w:r>
      <w:r w:rsidR="00975E17">
        <w:rPr>
          <w:rFonts w:ascii="Calibri" w:hAnsi="Calibri" w:cs="Calibri"/>
          <w:sz w:val="22"/>
          <w:szCs w:val="22"/>
        </w:rPr>
        <w:t xml:space="preserve">Christober </w:t>
      </w:r>
      <w:r w:rsidR="00EE3530">
        <w:rPr>
          <w:rFonts w:ascii="Calibri" w:hAnsi="Calibri" w:cs="Calibri"/>
          <w:sz w:val="22"/>
          <w:szCs w:val="22"/>
        </w:rPr>
        <w:t xml:space="preserve">Asir Rajan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r>
        <w:rPr>
          <w:rFonts w:ascii="Calibri" w:hAnsi="Calibri" w:cs="Calibri"/>
          <w:sz w:val="22"/>
          <w:szCs w:val="22"/>
        </w:rPr>
        <w:t xml:space="preserve">Punchinger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1352550"/>
                    </a:xfrm>
                    <a:prstGeom prst="rect">
                      <a:avLst/>
                    </a:prstGeom>
                  </pic:spPr>
                </pic:pic>
              </a:graphicData>
            </a:graphic>
          </wp:inline>
        </w:drawing>
      </w:r>
    </w:p>
    <w:p w14:paraId="0C4BBFFA" w14:textId="195846C0" w:rsidR="00F1030C" w:rsidRPr="00DB3BB4" w:rsidRDefault="00DB3BB4" w:rsidP="00DB3BB4">
      <w:pPr>
        <w:pStyle w:val="Caption"/>
        <w:jc w:val="center"/>
        <w:rPr>
          <w:rFonts w:ascii="Calibri" w:hAnsi="Calibri" w:cs="Calibri"/>
          <w:szCs w:val="22"/>
        </w:rPr>
      </w:pPr>
      <w:bookmarkStart w:id="13" w:name="_Toc6869102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r>
        <w:rPr>
          <w:rFonts w:ascii="Calibri" w:hAnsi="Calibri" w:cs="Calibri"/>
          <w:sz w:val="22"/>
          <w:szCs w:val="22"/>
        </w:rPr>
        <w:lastRenderedPageBreak/>
        <w:t xml:space="preserve">Puchinger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r w:rsidRPr="00A50E61">
        <w:rPr>
          <w:rFonts w:ascii="Calibri" w:hAnsi="Calibri" w:cs="Calibri"/>
          <w:i/>
          <w:iCs/>
          <w:sz w:val="22"/>
          <w:szCs w:val="22"/>
        </w:rPr>
        <w:t>p</w:t>
      </w:r>
      <w:r w:rsidRPr="005C6D22">
        <w:rPr>
          <w:rFonts w:ascii="Calibri" w:hAnsi="Calibri" w:cs="Calibri"/>
          <w:i/>
          <w:iCs/>
          <w:sz w:val="22"/>
          <w:szCs w:val="22"/>
          <w:vertAlign w:val="subscript"/>
        </w:rPr>
        <w:t>j</w:t>
      </w:r>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r w:rsidRPr="00A50E61">
        <w:rPr>
          <w:rFonts w:ascii="Calibri" w:hAnsi="Calibri" w:cs="Calibri"/>
          <w:i/>
          <w:iCs/>
          <w:sz w:val="22"/>
          <w:szCs w:val="22"/>
        </w:rPr>
        <w:t>w</w:t>
      </w:r>
      <w:r w:rsidRPr="005C6D22">
        <w:rPr>
          <w:rFonts w:ascii="Calibri" w:hAnsi="Calibri" w:cs="Calibri"/>
          <w:i/>
          <w:iCs/>
          <w:sz w:val="22"/>
          <w:szCs w:val="22"/>
          <w:vertAlign w:val="subscript"/>
        </w:rPr>
        <w:t>ij</w:t>
      </w:r>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r w:rsidRPr="005C6D22">
        <w:rPr>
          <w:rFonts w:ascii="Calibri" w:hAnsi="Calibri" w:cs="Calibri"/>
          <w:i/>
          <w:iCs/>
          <w:sz w:val="22"/>
          <w:szCs w:val="22"/>
        </w:rPr>
        <w:t>i</w:t>
      </w:r>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r w:rsidRPr="00A50E61">
        <w:rPr>
          <w:rFonts w:ascii="Calibri" w:hAnsi="Calibri" w:cs="Calibri"/>
          <w:i/>
          <w:iCs/>
          <w:sz w:val="22"/>
          <w:szCs w:val="22"/>
        </w:rPr>
        <w:t>x</w:t>
      </w:r>
      <w:r w:rsidRPr="00A50E61">
        <w:rPr>
          <w:rFonts w:ascii="Calibri" w:hAnsi="Calibri" w:cs="Calibri"/>
          <w:i/>
          <w:iCs/>
          <w:sz w:val="22"/>
          <w:szCs w:val="22"/>
          <w:vertAlign w:val="subscript"/>
        </w:rPr>
        <w:t>j</w:t>
      </w:r>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r w:rsidR="00A73EE3">
        <w:rPr>
          <w:rFonts w:ascii="Calibri" w:hAnsi="Calibri" w:cs="Calibri"/>
          <w:sz w:val="22"/>
          <w:szCs w:val="22"/>
        </w:rPr>
        <w:t>Arsham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 xml:space="preserve">and the decision variables (Arsham,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Hadder et al. (2016) and Giftson Samuel and Christober Asir Rajan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“The Operator Selector estimates the quality q</w:t>
      </w:r>
      <w:r w:rsidR="005D606A" w:rsidRPr="00F66806">
        <w:rPr>
          <w:rFonts w:ascii="Calibri" w:hAnsi="Calibri" w:cs="Calibri"/>
          <w:i/>
          <w:iCs/>
          <w:sz w:val="22"/>
          <w:szCs w:val="22"/>
          <w:vertAlign w:val="subscript"/>
        </w:rPr>
        <w:t>i,t+1</w:t>
      </w:r>
      <w:r w:rsidR="005D606A">
        <w:rPr>
          <w:rFonts w:ascii="Calibri" w:hAnsi="Calibri" w:cs="Calibri"/>
          <w:sz w:val="22"/>
          <w:szCs w:val="22"/>
        </w:rPr>
        <w:t xml:space="preserve"> of each operator </w:t>
      </w:r>
      <w:r w:rsidR="005D606A">
        <w:rPr>
          <w:rFonts w:ascii="Calibri" w:hAnsi="Calibri" w:cs="Calibri"/>
          <w:i/>
          <w:iCs/>
          <w:sz w:val="22"/>
          <w:szCs w:val="22"/>
        </w:rPr>
        <w:t>i</w:t>
      </w:r>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w:t>
      </w:r>
      <w:r w:rsidR="00503CFE">
        <w:rPr>
          <w:rFonts w:ascii="Calibri" w:hAnsi="Calibri" w:cs="Calibri"/>
          <w:sz w:val="22"/>
          <w:szCs w:val="22"/>
        </w:rPr>
        <w:lastRenderedPageBreak/>
        <w:t>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9674093"/>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r w:rsidR="00B5604B">
        <w:rPr>
          <w:rFonts w:ascii="Calibri" w:hAnsi="Calibri" w:cs="Calibri"/>
          <w:sz w:val="22"/>
          <w:szCs w:val="22"/>
        </w:rPr>
        <w:t xml:space="preserve">Ciaburro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uses OpenAI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t is also a traditional problem and a well-known problem. Ciaburro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Rabadi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Meta-RaPS</w:t>
      </w:r>
      <w:r w:rsidR="00D15C49">
        <w:rPr>
          <w:rFonts w:ascii="Calibri" w:hAnsi="Calibri" w:cs="Calibri"/>
          <w:sz w:val="22"/>
          <w:szCs w:val="22"/>
        </w:rPr>
        <w:t xml:space="preserve"> which is a </w:t>
      </w:r>
      <w:r w:rsidR="00FA698B">
        <w:rPr>
          <w:rFonts w:ascii="Calibri" w:hAnsi="Calibri" w:cs="Calibri"/>
          <w:sz w:val="22"/>
          <w:szCs w:val="22"/>
        </w:rPr>
        <w:t>“generic, high-level strategy that modifies deterministic greedy algorithms by randomizing priority rules” (Arin and Rabadi,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w:t>
      </w:r>
      <w:r w:rsidR="0059311E">
        <w:rPr>
          <w:rFonts w:ascii="Calibri" w:hAnsi="Calibri" w:cs="Calibri"/>
          <w:sz w:val="22"/>
          <w:szCs w:val="22"/>
        </w:rPr>
        <w:lastRenderedPageBreak/>
        <w:t xml:space="preserve">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Azad, Rocha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by author TMats on GitHub created in 2017, reading through the code and understanding what 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9674094"/>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Identified Gaps</w:t>
      </w:r>
      <w:bookmarkEnd w:id="15"/>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r w:rsidR="00B11A6E" w:rsidRPr="00B11A6E">
        <w:rPr>
          <w:rFonts w:ascii="Calibri" w:hAnsi="Calibri" w:cs="Calibri"/>
          <w:sz w:val="22"/>
          <w:szCs w:val="22"/>
        </w:rPr>
        <w:t xml:space="preserve">TMats (2017) and Azad, Rocha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Arin and Rabadi,</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w:t>
      </w:r>
      <w:r w:rsidR="006721DB" w:rsidRPr="00C45384">
        <w:rPr>
          <w:rFonts w:ascii="Calibri" w:hAnsi="Calibri" w:cs="Calibri"/>
          <w:sz w:val="22"/>
          <w:szCs w:val="22"/>
        </w:rPr>
        <w:lastRenderedPageBreak/>
        <w:t xml:space="preserve">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9674095"/>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Rocha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timization with 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9674096"/>
      <w:r>
        <w:rPr>
          <w:rFonts w:ascii="Calibri" w:hAnsi="Calibri" w:cs="Calibri"/>
        </w:rPr>
        <w:t>Requirements</w:t>
      </w:r>
      <w:bookmarkEnd w:id="17"/>
    </w:p>
    <w:p w14:paraId="0FE9B1D6" w14:textId="55030450" w:rsidR="003C4E42" w:rsidRDefault="00104CC2" w:rsidP="00212878">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r w:rsidR="00246669">
        <w:rPr>
          <w:rFonts w:ascii="Calibri" w:hAnsi="Calibri" w:cs="Calibri"/>
          <w:sz w:val="22"/>
          <w:szCs w:val="22"/>
        </w:rPr>
        <w:t>Puchinger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Research from Haddar</w:t>
      </w:r>
      <w:r w:rsidR="002E017F">
        <w:rPr>
          <w:rFonts w:ascii="Calibri" w:hAnsi="Calibri" w:cs="Calibri"/>
          <w:sz w:val="22"/>
          <w:szCs w:val="22"/>
        </w:rPr>
        <w:t>, Giftson Samuel and Christober Asir Rajan</w:t>
      </w:r>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w:t>
      </w:r>
      <w:r w:rsidR="002E017F">
        <w:rPr>
          <w:rFonts w:ascii="Calibri" w:hAnsi="Calibri" w:cs="Calibri"/>
          <w:sz w:val="22"/>
          <w:szCs w:val="22"/>
        </w:rPr>
        <w:lastRenderedPageBreak/>
        <w:t xml:space="preserve">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20C68795"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MoSCoW method as a form of showing prioritization. </w:t>
      </w:r>
    </w:p>
    <w:p w14:paraId="7B4C21D0" w14:textId="116B48AD" w:rsidR="00FC1AE9" w:rsidRDefault="00FC1AE9" w:rsidP="002A3C4B">
      <w:pPr>
        <w:spacing w:line="360" w:lineRule="auto"/>
        <w:ind w:left="720" w:firstLine="0"/>
        <w:contextualSpacing/>
        <w:rPr>
          <w:rFonts w:ascii="Calibri" w:hAnsi="Calibri"/>
          <w:sz w:val="22"/>
          <w:szCs w:val="22"/>
        </w:rPr>
      </w:pPr>
    </w:p>
    <w:p w14:paraId="5BCFC1A7" w14:textId="50713D24" w:rsidR="00FC1AE9" w:rsidRDefault="00FC1AE9" w:rsidP="005F242F">
      <w:pPr>
        <w:spacing w:line="360" w:lineRule="auto"/>
        <w:ind w:left="720" w:firstLine="0"/>
        <w:contextualSpacing/>
        <w:rPr>
          <w:rFonts w:ascii="Calibri" w:hAnsi="Calibri"/>
          <w:sz w:val="22"/>
          <w:szCs w:val="22"/>
        </w:rPr>
      </w:pPr>
      <w:r>
        <w:rPr>
          <w:rFonts w:ascii="Calibri" w:hAnsi="Calibri"/>
          <w:sz w:val="22"/>
          <w:szCs w:val="22"/>
        </w:rPr>
        <w:t xml:space="preserve">The functional requirements are </w:t>
      </w:r>
      <w:r w:rsidR="004A28A8">
        <w:rPr>
          <w:rFonts w:ascii="Calibri" w:hAnsi="Calibri"/>
          <w:sz w:val="22"/>
          <w:szCs w:val="22"/>
        </w:rPr>
        <w:t xml:space="preserve">heavily based on the </w:t>
      </w:r>
      <w:r w:rsidR="007840CD">
        <w:rPr>
          <w:rFonts w:ascii="Calibri" w:hAnsi="Calibri"/>
          <w:sz w:val="22"/>
          <w:szCs w:val="22"/>
        </w:rPr>
        <w:t xml:space="preserve">performance of the algorithm, having working algorithms that show the increase in performance over the other algorithms, therefore </w:t>
      </w:r>
      <w:r w:rsidR="00736493">
        <w:rPr>
          <w:rFonts w:ascii="Calibri" w:hAnsi="Calibri"/>
          <w:sz w:val="22"/>
          <w:szCs w:val="22"/>
        </w:rPr>
        <w:t xml:space="preserve">the operators (Q-Learning, Adaptive Selection) must </w:t>
      </w:r>
      <w:r w:rsidR="00AE7ADD">
        <w:rPr>
          <w:rFonts w:ascii="Calibri" w:hAnsi="Calibri"/>
          <w:sz w:val="22"/>
          <w:szCs w:val="22"/>
        </w:rPr>
        <w:t>be tested extensively throughout implementation if the aims and objectives of this project are to be met.</w:t>
      </w:r>
      <w:r w:rsidR="00D01549">
        <w:rPr>
          <w:rFonts w:ascii="Calibri" w:hAnsi="Calibri"/>
          <w:sz w:val="22"/>
          <w:szCs w:val="22"/>
        </w:rPr>
        <w:t xml:space="preserve"> Some requirements allow the algorithm to be more effective such as the choice for the reinforcement learning algorithm to choose </w:t>
      </w:r>
      <w:r w:rsidR="00FB7BE5">
        <w:rPr>
          <w:rFonts w:ascii="Calibri" w:hAnsi="Calibri"/>
          <w:sz w:val="22"/>
          <w:szCs w:val="22"/>
        </w:rPr>
        <w:t xml:space="preserve">the operator </w:t>
      </w:r>
      <w:r w:rsidR="005F242F">
        <w:rPr>
          <w:rFonts w:ascii="Calibri" w:hAnsi="Calibri"/>
          <w:sz w:val="22"/>
          <w:szCs w:val="22"/>
        </w:rPr>
        <w:t xml:space="preserve">out of a multiple selection of mutation operators (F5) and some are for functionality where the </w:t>
      </w:r>
      <w:r w:rsidR="0027182A">
        <w:rPr>
          <w:rFonts w:ascii="Calibri" w:hAnsi="Calibri"/>
          <w:sz w:val="22"/>
          <w:szCs w:val="22"/>
        </w:rPr>
        <w:t xml:space="preserve">agent in the Q-Learning algorithm must work in all states, those states being the </w:t>
      </w:r>
      <w:r w:rsidR="002B3765">
        <w:rPr>
          <w:rFonts w:ascii="Calibri" w:hAnsi="Calibri"/>
          <w:sz w:val="22"/>
          <w:szCs w:val="22"/>
        </w:rPr>
        <w:t>new mutation operator selected or if no mutation operator is selected, as long as the new particle data lies within the constraints</w:t>
      </w:r>
      <w:r w:rsidR="00DF052C">
        <w:rPr>
          <w:rFonts w:ascii="Calibri" w:hAnsi="Calibri"/>
          <w:sz w:val="22"/>
          <w:szCs w:val="22"/>
        </w:rPr>
        <w:t xml:space="preserve"> as the state must be a valid solution.</w:t>
      </w:r>
      <w:r w:rsidR="007840CD">
        <w:rPr>
          <w:rFonts w:ascii="Calibri" w:hAnsi="Calibri"/>
          <w:sz w:val="22"/>
          <w:szCs w:val="22"/>
        </w:rPr>
        <w:t xml:space="preserve"> </w:t>
      </w:r>
    </w:p>
    <w:p w14:paraId="2766E305" w14:textId="35F6057C" w:rsidR="001141D6" w:rsidRDefault="001141D6" w:rsidP="002A3C4B">
      <w:pPr>
        <w:spacing w:line="360" w:lineRule="auto"/>
        <w:ind w:left="720" w:firstLine="0"/>
        <w:contextualSpacing/>
        <w:rPr>
          <w:rFonts w:ascii="Calibri" w:hAnsi="Calibri"/>
          <w:sz w:val="22"/>
          <w:szCs w:val="22"/>
        </w:rPr>
      </w:pPr>
    </w:p>
    <w:p w14:paraId="3A3D24FD" w14:textId="3F958B09" w:rsidR="00840FE3" w:rsidRDefault="00840FE3" w:rsidP="002A3C4B">
      <w:pPr>
        <w:spacing w:line="360" w:lineRule="auto"/>
        <w:ind w:left="720" w:firstLine="0"/>
        <w:contextualSpacing/>
        <w:rPr>
          <w:rFonts w:ascii="Calibri" w:hAnsi="Calibri"/>
          <w:sz w:val="22"/>
          <w:szCs w:val="22"/>
        </w:rPr>
      </w:pPr>
      <w:r>
        <w:rPr>
          <w:rFonts w:ascii="Calibri" w:hAnsi="Calibri"/>
          <w:sz w:val="22"/>
          <w:szCs w:val="22"/>
        </w:rPr>
        <w:t xml:space="preserve">The non-functional requirements </w:t>
      </w:r>
      <w:r w:rsidR="00966BF1">
        <w:rPr>
          <w:rFonts w:ascii="Calibri" w:hAnsi="Calibri"/>
          <w:sz w:val="22"/>
          <w:szCs w:val="22"/>
        </w:rPr>
        <w:t>are based on performance</w:t>
      </w:r>
      <w:r w:rsidR="00BA47E3">
        <w:rPr>
          <w:rFonts w:ascii="Calibri" w:hAnsi="Calibri"/>
          <w:sz w:val="22"/>
          <w:szCs w:val="22"/>
        </w:rPr>
        <w:t xml:space="preserve">, efficiency, usability etc. From areas such as showing the performance of the algorithm during the </w:t>
      </w:r>
      <w:r w:rsidR="001D68E3">
        <w:rPr>
          <w:rFonts w:ascii="Calibri" w:hAnsi="Calibri"/>
          <w:sz w:val="22"/>
          <w:szCs w:val="22"/>
        </w:rPr>
        <w:t>process to allowing all data to be entered correct to allow for no errors during implementation.</w:t>
      </w:r>
      <w:r w:rsidR="00AF373E">
        <w:rPr>
          <w:rFonts w:ascii="Calibri" w:hAnsi="Calibri"/>
          <w:sz w:val="22"/>
          <w:szCs w:val="22"/>
        </w:rPr>
        <w:t xml:space="preserve"> All these requirements are critical for my project to succeed in implementation.</w:t>
      </w:r>
    </w:p>
    <w:p w14:paraId="34EF9CEE" w14:textId="676428CE" w:rsidR="001141D6" w:rsidRDefault="001141D6" w:rsidP="002A3C4B">
      <w:pPr>
        <w:spacing w:line="360" w:lineRule="auto"/>
        <w:ind w:left="720" w:firstLine="0"/>
        <w:contextualSpacing/>
        <w:rPr>
          <w:rFonts w:ascii="Calibri" w:hAnsi="Calibri"/>
          <w:sz w:val="22"/>
          <w:szCs w:val="22"/>
        </w:rPr>
      </w:pPr>
    </w:p>
    <w:p w14:paraId="087E5895" w14:textId="7218F543" w:rsidR="001141D6" w:rsidRDefault="001141D6" w:rsidP="002A3C4B">
      <w:pPr>
        <w:spacing w:line="360" w:lineRule="auto"/>
        <w:ind w:left="720" w:firstLine="0"/>
        <w:contextualSpacing/>
        <w:rPr>
          <w:rFonts w:ascii="Calibri" w:hAnsi="Calibri"/>
          <w:sz w:val="22"/>
          <w:szCs w:val="22"/>
        </w:rPr>
      </w:pPr>
    </w:p>
    <w:p w14:paraId="428600D4" w14:textId="29DA97AA" w:rsidR="001141D6" w:rsidRDefault="001141D6" w:rsidP="002A3C4B">
      <w:pPr>
        <w:spacing w:line="360" w:lineRule="auto"/>
        <w:ind w:left="720" w:firstLine="0"/>
        <w:contextualSpacing/>
        <w:rPr>
          <w:rFonts w:ascii="Calibri" w:hAnsi="Calibri"/>
          <w:sz w:val="22"/>
          <w:szCs w:val="22"/>
        </w:rPr>
      </w:pPr>
    </w:p>
    <w:p w14:paraId="41F915A5" w14:textId="0BC04053" w:rsidR="001141D6" w:rsidRDefault="001141D6" w:rsidP="002A3C4B">
      <w:pPr>
        <w:spacing w:line="360" w:lineRule="auto"/>
        <w:ind w:left="720" w:firstLine="0"/>
        <w:contextualSpacing/>
        <w:rPr>
          <w:rFonts w:ascii="Calibri" w:hAnsi="Calibri"/>
          <w:sz w:val="22"/>
          <w:szCs w:val="22"/>
        </w:rPr>
      </w:pPr>
    </w:p>
    <w:p w14:paraId="69705A69" w14:textId="77777777" w:rsidR="001141D6" w:rsidRDefault="001141D6" w:rsidP="002A3C4B">
      <w:pPr>
        <w:spacing w:line="360" w:lineRule="auto"/>
        <w:ind w:left="720" w:firstLine="0"/>
        <w:contextualSpacing/>
        <w:rPr>
          <w:rFonts w:ascii="Calibri" w:hAnsi="Calibri"/>
          <w:sz w:val="22"/>
          <w:szCs w:val="22"/>
        </w:rPr>
      </w:pPr>
    </w:p>
    <w:p w14:paraId="1B0264D2" w14:textId="77777777" w:rsidR="002A3C4B" w:rsidRDefault="002A3C4B" w:rsidP="00D33EA4">
      <w:pPr>
        <w:spacing w:line="360" w:lineRule="auto"/>
        <w:contextualSpacing/>
        <w:rPr>
          <w:rFonts w:ascii="Calibri" w:hAnsi="Calibri"/>
          <w:sz w:val="22"/>
          <w:szCs w:val="22"/>
        </w:rPr>
      </w:pPr>
    </w:p>
    <w:p w14:paraId="333A3731" w14:textId="1F45DFB8" w:rsidR="001141D6" w:rsidRDefault="00B312B7" w:rsidP="00B312B7">
      <w:pPr>
        <w:pStyle w:val="Caption"/>
        <w:ind w:firstLine="720"/>
        <w:jc w:val="center"/>
        <w:rPr>
          <w:rFonts w:ascii="Calibri" w:hAnsi="Calibri" w:cs="Calibri"/>
        </w:rPr>
      </w:pPr>
      <w:bookmarkStart w:id="18" w:name="_Toc68691002"/>
      <w:r>
        <w:rPr>
          <w:noProof/>
        </w:rPr>
        <w:lastRenderedPageBreak/>
        <w:drawing>
          <wp:inline distT="0" distB="0" distL="0" distR="0" wp14:anchorId="56A45681" wp14:editId="799789B2">
            <wp:extent cx="5419725" cy="472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4724400"/>
                    </a:xfrm>
                    <a:prstGeom prst="rect">
                      <a:avLst/>
                    </a:prstGeom>
                  </pic:spPr>
                </pic:pic>
              </a:graphicData>
            </a:graphic>
          </wp:inline>
        </w:drawing>
      </w:r>
    </w:p>
    <w:p w14:paraId="0CE04BC8" w14:textId="2AE66FEB"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9635BD">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238495F8" w14:textId="2459E3A8" w:rsidR="00662C9F" w:rsidRDefault="00662C9F" w:rsidP="00662C9F">
      <w:pPr>
        <w:rPr>
          <w:rFonts w:ascii="Calibri" w:hAnsi="Calibri" w:cs="Calibri"/>
        </w:rPr>
      </w:pPr>
    </w:p>
    <w:p w14:paraId="277F661F" w14:textId="1A841AD1" w:rsidR="00662C9F" w:rsidRDefault="00CD0410" w:rsidP="00001FA9">
      <w:pPr>
        <w:spacing w:line="360" w:lineRule="auto"/>
        <w:ind w:left="720" w:firstLine="0"/>
        <w:rPr>
          <w:rFonts w:ascii="Calibri" w:hAnsi="Calibri" w:cs="Calibri"/>
          <w:sz w:val="22"/>
          <w:szCs w:val="22"/>
        </w:rPr>
      </w:pPr>
      <w:r>
        <w:rPr>
          <w:rFonts w:ascii="Calibri" w:hAnsi="Calibri" w:cs="Calibri"/>
          <w:sz w:val="22"/>
          <w:szCs w:val="22"/>
        </w:rPr>
        <w:t>All</w:t>
      </w:r>
      <w:r w:rsidR="00662C9F">
        <w:rPr>
          <w:rFonts w:ascii="Calibri" w:hAnsi="Calibri" w:cs="Calibri"/>
          <w:sz w:val="22"/>
          <w:szCs w:val="22"/>
        </w:rPr>
        <w:t xml:space="preserve"> these requirements </w:t>
      </w:r>
      <w:r w:rsidR="00D0613C">
        <w:rPr>
          <w:rFonts w:ascii="Calibri" w:hAnsi="Calibri" w:cs="Calibri"/>
          <w:sz w:val="22"/>
          <w:szCs w:val="22"/>
        </w:rPr>
        <w:t xml:space="preserve">will be tested during implementation, making sure </w:t>
      </w:r>
      <w:r>
        <w:rPr>
          <w:rFonts w:ascii="Calibri" w:hAnsi="Calibri" w:cs="Calibri"/>
          <w:sz w:val="22"/>
          <w:szCs w:val="22"/>
        </w:rPr>
        <w:t>e.g.,</w:t>
      </w:r>
      <w:r w:rsidR="00D0613C">
        <w:rPr>
          <w:rFonts w:ascii="Calibri" w:hAnsi="Calibri" w:cs="Calibri"/>
          <w:sz w:val="22"/>
          <w:szCs w:val="22"/>
        </w:rPr>
        <w:t xml:space="preserve"> that all operators </w:t>
      </w:r>
      <w:r w:rsidR="00001FA9">
        <w:rPr>
          <w:rFonts w:ascii="Calibri" w:hAnsi="Calibri" w:cs="Calibri"/>
          <w:sz w:val="22"/>
          <w:szCs w:val="22"/>
        </w:rPr>
        <w:t xml:space="preserve">are working by checking on individual pieces of data that mutation has occurred, </w:t>
      </w:r>
      <w:r>
        <w:rPr>
          <w:rFonts w:ascii="Calibri" w:hAnsi="Calibri" w:cs="Calibri"/>
          <w:sz w:val="22"/>
          <w:szCs w:val="22"/>
        </w:rPr>
        <w:t>and</w:t>
      </w:r>
      <w:r w:rsidR="00001FA9">
        <w:rPr>
          <w:rFonts w:ascii="Calibri" w:hAnsi="Calibri" w:cs="Calibri"/>
          <w:sz w:val="22"/>
          <w:szCs w:val="22"/>
        </w:rPr>
        <w:t xml:space="preserve"> that selection has </w:t>
      </w:r>
      <w:r>
        <w:rPr>
          <w:rFonts w:ascii="Calibri" w:hAnsi="Calibri" w:cs="Calibri"/>
          <w:sz w:val="22"/>
          <w:szCs w:val="22"/>
        </w:rPr>
        <w:t>occurred,</w:t>
      </w:r>
      <w:r w:rsidR="00001FA9">
        <w:rPr>
          <w:rFonts w:ascii="Calibri" w:hAnsi="Calibri" w:cs="Calibri"/>
          <w:sz w:val="22"/>
          <w:szCs w:val="22"/>
        </w:rPr>
        <w:t xml:space="preserve"> and credits are awarded correctly.</w:t>
      </w:r>
      <w:r w:rsidR="00EF4722">
        <w:rPr>
          <w:rFonts w:ascii="Calibri" w:hAnsi="Calibri" w:cs="Calibri"/>
          <w:sz w:val="22"/>
          <w:szCs w:val="22"/>
        </w:rPr>
        <w:t xml:space="preserve"> Some operators such as the adaptive mutation selection operator can be tested by creating graphs which will show the movement of selection of mutation operators over generations. </w:t>
      </w:r>
      <w:r w:rsidR="00EA077C">
        <w:rPr>
          <w:rFonts w:ascii="Calibri" w:hAnsi="Calibri" w:cs="Calibri"/>
          <w:sz w:val="22"/>
          <w:szCs w:val="22"/>
        </w:rPr>
        <w:t xml:space="preserve">The requirements will all be tested using the same data </w:t>
      </w:r>
      <w:r w:rsidR="00906020">
        <w:rPr>
          <w:rFonts w:ascii="Calibri" w:hAnsi="Calibri" w:cs="Calibri"/>
          <w:sz w:val="22"/>
          <w:szCs w:val="22"/>
        </w:rPr>
        <w:t>sets to make sure all requirements are successful.</w:t>
      </w:r>
    </w:p>
    <w:p w14:paraId="55472805" w14:textId="25D729D3" w:rsidR="001E36AE" w:rsidRDefault="001E36AE" w:rsidP="00001FA9">
      <w:pPr>
        <w:spacing w:line="360" w:lineRule="auto"/>
        <w:ind w:left="720" w:firstLine="0"/>
        <w:rPr>
          <w:rFonts w:ascii="Calibri" w:hAnsi="Calibri" w:cs="Calibri"/>
          <w:sz w:val="22"/>
          <w:szCs w:val="22"/>
        </w:rPr>
      </w:pPr>
    </w:p>
    <w:p w14:paraId="4A6C4D9B" w14:textId="154F1F9C" w:rsidR="001E36AE" w:rsidRDefault="001E36AE" w:rsidP="001E36AE">
      <w:pPr>
        <w:pStyle w:val="Heading2"/>
        <w:numPr>
          <w:ilvl w:val="1"/>
          <w:numId w:val="21"/>
        </w:numPr>
        <w:rPr>
          <w:rFonts w:ascii="Calibri" w:hAnsi="Calibri" w:cs="Calibri"/>
        </w:rPr>
      </w:pPr>
      <w:bookmarkStart w:id="19" w:name="_Toc69674097"/>
      <w:r w:rsidRPr="001E36AE">
        <w:rPr>
          <w:rFonts w:ascii="Calibri" w:hAnsi="Calibri" w:cs="Calibri"/>
        </w:rPr>
        <w:t>User Story</w:t>
      </w:r>
      <w:bookmarkEnd w:id="19"/>
    </w:p>
    <w:p w14:paraId="1DBEE769" w14:textId="77777777" w:rsidR="001E36AE" w:rsidRDefault="001E36AE" w:rsidP="001E36AE">
      <w:pPr>
        <w:spacing w:line="360" w:lineRule="auto"/>
        <w:ind w:left="720" w:firstLine="0"/>
        <w:rPr>
          <w:rFonts w:ascii="Calibri" w:hAnsi="Calibri" w:cs="Calibri"/>
          <w:sz w:val="22"/>
          <w:szCs w:val="22"/>
        </w:rPr>
      </w:pPr>
      <w:r>
        <w:rPr>
          <w:rFonts w:ascii="Calibri" w:hAnsi="Calibri" w:cs="Calibri"/>
          <w:sz w:val="22"/>
          <w:szCs w:val="22"/>
        </w:rPr>
        <w:t>A user story has been added</w:t>
      </w:r>
      <w:r w:rsidRPr="006C767B">
        <w:rPr>
          <w:rFonts w:ascii="Calibri" w:hAnsi="Calibri" w:cs="Calibri"/>
          <w:sz w:val="22"/>
          <w:szCs w:val="22"/>
        </w:rPr>
        <w:t xml:space="preserve"> to detail what would be expected from a</w:t>
      </w:r>
      <w:r>
        <w:rPr>
          <w:rFonts w:ascii="Calibri" w:hAnsi="Calibri" w:cs="Calibri"/>
          <w:sz w:val="22"/>
          <w:szCs w:val="22"/>
        </w:rPr>
        <w:t xml:space="preserve"> user’s perspective using the program implemented, the user story has been created to detail in depth the functionality </w:t>
      </w:r>
      <w:r>
        <w:rPr>
          <w:rFonts w:ascii="Calibri" w:hAnsi="Calibri" w:cs="Calibri"/>
          <w:sz w:val="22"/>
          <w:szCs w:val="22"/>
        </w:rPr>
        <w:lastRenderedPageBreak/>
        <w:t>of the program, including the inputs and outputs and how you can connect with each algorithm to detail performance. Two different user stories have been created, one from the perspective of a user using the PSO algorithm and one from the perspective of the implementer and designer of the algorithm and how the knapsack problem is expected to be optimized.</w:t>
      </w:r>
    </w:p>
    <w:p w14:paraId="3FC07572" w14:textId="77777777" w:rsidR="001E36AE" w:rsidRDefault="001E36AE" w:rsidP="001E36AE">
      <w:pPr>
        <w:pStyle w:val="Caption"/>
        <w:keepNext/>
        <w:jc w:val="center"/>
      </w:pPr>
      <w:r>
        <w:rPr>
          <w:noProof/>
        </w:rPr>
        <w:drawing>
          <wp:inline distT="0" distB="0" distL="0" distR="0" wp14:anchorId="6121719B" wp14:editId="5B102EB5">
            <wp:extent cx="49815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1457325"/>
                    </a:xfrm>
                    <a:prstGeom prst="rect">
                      <a:avLst/>
                    </a:prstGeom>
                  </pic:spPr>
                </pic:pic>
              </a:graphicData>
            </a:graphic>
          </wp:inline>
        </w:drawing>
      </w:r>
    </w:p>
    <w:p w14:paraId="55666922" w14:textId="74002BFD" w:rsidR="001E36AE" w:rsidRDefault="001E36AE" w:rsidP="001E36AE">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9635BD">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p w14:paraId="54DC2B92" w14:textId="77777777" w:rsidR="001E36AE" w:rsidRDefault="001E36AE" w:rsidP="001E36AE">
      <w:pPr>
        <w:pStyle w:val="Caption"/>
        <w:jc w:val="center"/>
        <w:rPr>
          <w:rFonts w:ascii="Calibri" w:hAnsi="Calibri" w:cs="Calibri"/>
        </w:rPr>
      </w:pPr>
      <w:r>
        <w:rPr>
          <w:noProof/>
        </w:rPr>
        <w:drawing>
          <wp:inline distT="0" distB="0" distL="0" distR="0" wp14:anchorId="16DCC912" wp14:editId="2F1A7FEC">
            <wp:extent cx="50101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50" cy="2152650"/>
                    </a:xfrm>
                    <a:prstGeom prst="rect">
                      <a:avLst/>
                    </a:prstGeom>
                  </pic:spPr>
                </pic:pic>
              </a:graphicData>
            </a:graphic>
          </wp:inline>
        </w:drawing>
      </w:r>
    </w:p>
    <w:p w14:paraId="1D80614C" w14:textId="1913ECEE" w:rsidR="001E36AE" w:rsidRPr="00CA1462" w:rsidRDefault="001E36AE" w:rsidP="001E36AE">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009635BD">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00EE8E01" w14:textId="77777777" w:rsidR="008C1DE5" w:rsidRPr="008C1DE5" w:rsidRDefault="008C1DE5" w:rsidP="001E36AE">
      <w:pPr>
        <w:ind w:firstLine="0"/>
      </w:pPr>
    </w:p>
    <w:p w14:paraId="77F4AFF8" w14:textId="44855182" w:rsidR="00271E92" w:rsidRDefault="008F776D" w:rsidP="00A74FF3">
      <w:pPr>
        <w:pStyle w:val="Heading1"/>
        <w:numPr>
          <w:ilvl w:val="0"/>
          <w:numId w:val="21"/>
        </w:numPr>
        <w:jc w:val="left"/>
        <w:rPr>
          <w:rFonts w:ascii="Calibri" w:hAnsi="Calibri" w:cs="Calibri"/>
        </w:rPr>
      </w:pPr>
      <w:bookmarkStart w:id="20" w:name="_Toc69674098"/>
      <w:r>
        <w:rPr>
          <w:rFonts w:ascii="Calibri" w:hAnsi="Calibri" w:cs="Calibri"/>
        </w:rPr>
        <w:t>Methodology</w:t>
      </w:r>
      <w:bookmarkEnd w:id="20"/>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 xml:space="preserve">these </w:t>
      </w:r>
      <w:r w:rsidR="00C274D1">
        <w:rPr>
          <w:rFonts w:ascii="Calibri" w:hAnsi="Calibri" w:cs="Calibri"/>
          <w:sz w:val="22"/>
          <w:szCs w:val="22"/>
        </w:rPr>
        <w:lastRenderedPageBreak/>
        <w:t>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1" w:name="_Toc69674099"/>
      <w:r w:rsidRPr="006C399F">
        <w:rPr>
          <w:rFonts w:ascii="Calibri" w:hAnsi="Calibri" w:cs="Calibri"/>
        </w:rPr>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1"/>
    </w:p>
    <w:p w14:paraId="34582D18" w14:textId="6CBE652F" w:rsidR="00C73851" w:rsidRDefault="00286CC4" w:rsidP="008C1DE5">
      <w:pPr>
        <w:spacing w:line="360" w:lineRule="auto"/>
        <w:ind w:left="720" w:firstLine="0"/>
        <w:rPr>
          <w:rFonts w:ascii="Calibri" w:hAnsi="Calibri" w:cs="Calibri"/>
          <w:sz w:val="22"/>
          <w:szCs w:val="22"/>
        </w:rPr>
      </w:pPr>
      <w:r>
        <w:rPr>
          <w:rFonts w:ascii="Calibri" w:hAnsi="Calibri" w:cs="Calibri"/>
          <w:sz w:val="22"/>
          <w:szCs w:val="22"/>
        </w:rPr>
        <w:t xml:space="preserve">TeamGantt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r w:rsidR="00F30D5D">
        <w:rPr>
          <w:rFonts w:ascii="Calibri" w:hAnsi="Calibri" w:cs="Calibri"/>
          <w:sz w:val="22"/>
          <w:szCs w:val="22"/>
        </w:rPr>
        <w:t>occured</w:t>
      </w:r>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432" cy="3937238"/>
                    </a:xfrm>
                    <a:prstGeom prst="rect">
                      <a:avLst/>
                    </a:prstGeom>
                  </pic:spPr>
                </pic:pic>
              </a:graphicData>
            </a:graphic>
          </wp:inline>
        </w:drawing>
      </w:r>
    </w:p>
    <w:p w14:paraId="56F2A22E" w14:textId="59184E34" w:rsidR="00C7177F" w:rsidRDefault="00DB3BB4" w:rsidP="00DB3BB4">
      <w:pPr>
        <w:pStyle w:val="Caption"/>
        <w:jc w:val="center"/>
        <w:rPr>
          <w:rFonts w:ascii="Calibri" w:hAnsi="Calibri" w:cs="Calibri"/>
        </w:rPr>
      </w:pPr>
      <w:bookmarkStart w:id="22" w:name="_Toc6869102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2"/>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3" w:name="_Toc69674100"/>
      <w:r w:rsidRPr="0008730D">
        <w:rPr>
          <w:rFonts w:ascii="Calibri" w:hAnsi="Calibri" w:cs="Calibri"/>
        </w:rPr>
        <w:t>Sprint 1</w:t>
      </w:r>
      <w:bookmarkEnd w:id="23"/>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w:t>
      </w:r>
      <w:r w:rsidR="0021136A">
        <w:rPr>
          <w:rFonts w:ascii="Calibri" w:hAnsi="Calibri" w:cs="Calibri"/>
          <w:sz w:val="22"/>
          <w:szCs w:val="22"/>
        </w:rPr>
        <w:lastRenderedPageBreak/>
        <w:t xml:space="preserve">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4" w:name="_Toc69674101"/>
      <w:r>
        <w:rPr>
          <w:rFonts w:ascii="Calibri" w:hAnsi="Calibri" w:cs="Calibri"/>
        </w:rPr>
        <w:t>Sprint 2</w:t>
      </w:r>
      <w:bookmarkEnd w:id="24"/>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5" w:name="_Toc69674102"/>
      <w:r w:rsidRPr="00736F0F">
        <w:rPr>
          <w:rFonts w:ascii="Calibri" w:hAnsi="Calibri" w:cs="Calibri"/>
        </w:rPr>
        <w:t>Sprint 3</w:t>
      </w:r>
      <w:bookmarkEnd w:id="25"/>
    </w:p>
    <w:p w14:paraId="42F5C475" w14:textId="5BB140DB" w:rsidR="0072712F" w:rsidRDefault="00AE066C" w:rsidP="001E36AE">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35919FB7" w14:textId="07DB56F3" w:rsidR="0072712F" w:rsidRPr="007D74A9" w:rsidRDefault="006A69CC" w:rsidP="007D74A9">
      <w:pPr>
        <w:pStyle w:val="Heading1"/>
        <w:numPr>
          <w:ilvl w:val="0"/>
          <w:numId w:val="21"/>
        </w:numPr>
        <w:jc w:val="left"/>
        <w:rPr>
          <w:rFonts w:ascii="Calibri" w:hAnsi="Calibri" w:cs="Calibri"/>
        </w:rPr>
      </w:pPr>
      <w:bookmarkStart w:id="26" w:name="_Toc69674103"/>
      <w:r w:rsidRPr="007D74A9">
        <w:rPr>
          <w:rFonts w:ascii="Calibri" w:hAnsi="Calibri" w:cs="Calibri"/>
        </w:rPr>
        <w:lastRenderedPageBreak/>
        <w:t>Design</w:t>
      </w:r>
      <w:bookmarkEnd w:id="26"/>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position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7" w:name="_Toc69674104"/>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7"/>
    </w:p>
    <w:p w14:paraId="3E06E70F" w14:textId="761E8D53" w:rsidR="0028290D" w:rsidRPr="00E85C23" w:rsidRDefault="002F10BC" w:rsidP="00E85C23">
      <w:pPr>
        <w:spacing w:line="360" w:lineRule="auto"/>
        <w:ind w:left="720" w:firstLine="0"/>
        <w:rPr>
          <w:rFonts w:ascii="Calibri" w:hAnsi="Calibri" w:cs="Calibri"/>
          <w:sz w:val="22"/>
          <w:szCs w:val="22"/>
        </w:rPr>
      </w:pPr>
      <w:r w:rsidRPr="00FE6E4B">
        <w:rPr>
          <w:rFonts w:ascii="Calibri" w:hAnsi="Calibri" w:cs="Calibri"/>
          <w:sz w:val="22"/>
          <w:szCs w:val="22"/>
        </w:rPr>
        <w:t>Astah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w:t>
      </w:r>
      <w:r w:rsidR="00F97C93">
        <w:rPr>
          <w:rFonts w:ascii="Calibri" w:hAnsi="Calibri" w:cs="Calibri"/>
          <w:sz w:val="22"/>
          <w:szCs w:val="22"/>
        </w:rPr>
        <w:lastRenderedPageBreak/>
        <w:t>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6">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02067469" w:rsidR="008B6827" w:rsidRDefault="001B78F5" w:rsidP="00CE02B1">
      <w:pPr>
        <w:pStyle w:val="Caption"/>
        <w:jc w:val="center"/>
        <w:rPr>
          <w:rFonts w:ascii="Calibri" w:hAnsi="Calibri" w:cs="Calibri"/>
        </w:rPr>
      </w:pPr>
      <w:bookmarkStart w:id="28" w:name="_Toc6869102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8"/>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9" w:name="_Toc69674105"/>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9"/>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Lucid</w:t>
      </w:r>
      <w:r w:rsidR="00EF3FFC">
        <w:rPr>
          <w:rFonts w:ascii="Calibri" w:hAnsi="Calibri" w:cs="Calibri"/>
          <w:sz w:val="22"/>
          <w:szCs w:val="22"/>
        </w:rPr>
        <w:t>chart</w:t>
      </w:r>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0DE112D1" w:rsidR="001B78F5" w:rsidRDefault="001B78F5" w:rsidP="001B78F5">
      <w:pPr>
        <w:pStyle w:val="Caption"/>
        <w:jc w:val="center"/>
        <w:rPr>
          <w:rFonts w:ascii="Calibri" w:hAnsi="Calibri" w:cs="Calibri"/>
        </w:rPr>
      </w:pPr>
      <w:bookmarkStart w:id="30" w:name="_Toc6869102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30"/>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1" w:name="_Toc69674106"/>
      <w:r w:rsidRPr="00E95FD8">
        <w:rPr>
          <w:rFonts w:ascii="Calibri" w:hAnsi="Calibri" w:cs="Calibri"/>
        </w:rPr>
        <w:t xml:space="preserve">5.3 </w:t>
      </w:r>
      <w:r w:rsidR="003A1A52" w:rsidRPr="00E95FD8">
        <w:rPr>
          <w:rFonts w:ascii="Calibri" w:hAnsi="Calibri" w:cs="Calibri"/>
        </w:rPr>
        <w:t>Pseudocode</w:t>
      </w:r>
      <w:bookmarkEnd w:id="31"/>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xml:space="preserve">. The particle data was always going to look like: [0,1,0,1,0,0,0][0,1,1,1,1,1][0,0,0,0,0,1]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 xml:space="preserve">to be shown as [0,1,…][1,0,…],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e.g.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1666875"/>
                    </a:xfrm>
                    <a:prstGeom prst="rect">
                      <a:avLst/>
                    </a:prstGeom>
                  </pic:spPr>
                </pic:pic>
              </a:graphicData>
            </a:graphic>
          </wp:inline>
        </w:drawing>
      </w:r>
    </w:p>
    <w:p w14:paraId="68F6A8AB" w14:textId="11565684" w:rsidR="009D0FD9" w:rsidRPr="006F2147" w:rsidRDefault="001B78F5" w:rsidP="001B78F5">
      <w:pPr>
        <w:pStyle w:val="Caption"/>
        <w:jc w:val="center"/>
        <w:rPr>
          <w:rFonts w:ascii="Calibri" w:hAnsi="Calibri" w:cs="Calibri"/>
          <w:szCs w:val="22"/>
        </w:rPr>
      </w:pPr>
      <w:bookmarkStart w:id="32" w:name="_Toc6869102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2"/>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“newPopulation”</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r w:rsidR="008D298C">
        <w:rPr>
          <w:rFonts w:ascii="Calibri" w:hAnsi="Calibri" w:cs="Calibri"/>
          <w:sz w:val="22"/>
          <w:szCs w:val="22"/>
        </w:rPr>
        <w:t>newPopulation</w:t>
      </w:r>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r w:rsidR="007867F4">
        <w:rPr>
          <w:rFonts w:ascii="Calibri" w:hAnsi="Calibri" w:cs="Calibri"/>
          <w:sz w:val="22"/>
          <w:szCs w:val="22"/>
        </w:rPr>
        <w:t>similar to</w:t>
      </w:r>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9605"/>
                    </a:xfrm>
                    <a:prstGeom prst="rect">
                      <a:avLst/>
                    </a:prstGeom>
                  </pic:spPr>
                </pic:pic>
              </a:graphicData>
            </a:graphic>
          </wp:inline>
        </w:drawing>
      </w:r>
    </w:p>
    <w:p w14:paraId="4F11E700" w14:textId="5F94DBCC" w:rsidR="00180645" w:rsidRPr="006F2147" w:rsidRDefault="001B78F5" w:rsidP="001B78F5">
      <w:pPr>
        <w:pStyle w:val="Caption"/>
        <w:jc w:val="center"/>
        <w:rPr>
          <w:rFonts w:ascii="Calibri" w:hAnsi="Calibri" w:cs="Calibri"/>
          <w:szCs w:val="22"/>
        </w:rPr>
      </w:pPr>
      <w:bookmarkStart w:id="33" w:name="_Toc6869102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3"/>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389" cy="2926185"/>
                    </a:xfrm>
                    <a:prstGeom prst="rect">
                      <a:avLst/>
                    </a:prstGeom>
                  </pic:spPr>
                </pic:pic>
              </a:graphicData>
            </a:graphic>
          </wp:inline>
        </w:drawing>
      </w:r>
    </w:p>
    <w:p w14:paraId="3278AE78" w14:textId="5F8B4FC4" w:rsidR="00AD6F97" w:rsidRPr="006F2147" w:rsidRDefault="001B78F5" w:rsidP="001B78F5">
      <w:pPr>
        <w:pStyle w:val="Caption"/>
        <w:jc w:val="center"/>
        <w:rPr>
          <w:rFonts w:ascii="Calibri" w:hAnsi="Calibri" w:cs="Calibri"/>
          <w:i w:val="0"/>
          <w:iCs w:val="0"/>
          <w:color w:val="FF0000"/>
          <w:szCs w:val="22"/>
        </w:rPr>
      </w:pPr>
      <w:bookmarkStart w:id="34" w:name="_Toc6869102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4"/>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807" cy="2773192"/>
                    </a:xfrm>
                    <a:prstGeom prst="rect">
                      <a:avLst/>
                    </a:prstGeom>
                  </pic:spPr>
                </pic:pic>
              </a:graphicData>
            </a:graphic>
          </wp:inline>
        </w:drawing>
      </w:r>
    </w:p>
    <w:p w14:paraId="3AF34287" w14:textId="1222739D" w:rsidR="00E90B76" w:rsidRPr="006F2147" w:rsidRDefault="001B78F5" w:rsidP="001B78F5">
      <w:pPr>
        <w:pStyle w:val="Caption"/>
        <w:jc w:val="center"/>
        <w:rPr>
          <w:rFonts w:ascii="Calibri" w:hAnsi="Calibri" w:cs="Calibri"/>
          <w:i w:val="0"/>
          <w:iCs w:val="0"/>
          <w:color w:val="FF0000"/>
          <w:szCs w:val="22"/>
        </w:rPr>
      </w:pPr>
      <w:bookmarkStart w:id="35" w:name="_Toc6869102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5"/>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6" w:name="_Toc69674107"/>
      <w:r w:rsidRPr="002849B0">
        <w:rPr>
          <w:rFonts w:ascii="Calibri" w:hAnsi="Calibri" w:cs="Calibri"/>
        </w:rPr>
        <w:t xml:space="preserve">5.4 </w:t>
      </w:r>
      <w:r w:rsidR="00963892" w:rsidRPr="002849B0">
        <w:rPr>
          <w:rFonts w:ascii="Calibri" w:hAnsi="Calibri" w:cs="Calibri"/>
        </w:rPr>
        <w:t>Interface</w:t>
      </w:r>
      <w:bookmarkEnd w:id="36"/>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7" w:name="_Toc69674108"/>
      <w:r w:rsidRPr="002849B0">
        <w:rPr>
          <w:rFonts w:ascii="Calibri" w:hAnsi="Calibri" w:cs="Calibri"/>
        </w:rPr>
        <w:t>Implementation</w:t>
      </w:r>
      <w:bookmarkEnd w:id="37"/>
    </w:p>
    <w:p w14:paraId="5C35113B" w14:textId="4A3EF8A8"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r w:rsidR="00D33EA4">
        <w:rPr>
          <w:rFonts w:ascii="Calibri" w:hAnsi="Calibri" w:cs="Calibri"/>
          <w:sz w:val="22"/>
          <w:szCs w:val="22"/>
        </w:rPr>
        <w:t>implementation,</w:t>
      </w:r>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8" w:name="_Toc69674109"/>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8"/>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numPy,</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348" cy="527737"/>
                    </a:xfrm>
                    <a:prstGeom prst="rect">
                      <a:avLst/>
                    </a:prstGeom>
                  </pic:spPr>
                </pic:pic>
              </a:graphicData>
            </a:graphic>
          </wp:inline>
        </w:drawing>
      </w:r>
    </w:p>
    <w:p w14:paraId="639A3944" w14:textId="6ACBF795" w:rsidR="00D83A8F" w:rsidRPr="006F2147" w:rsidRDefault="001B78F5" w:rsidP="001B78F5">
      <w:pPr>
        <w:pStyle w:val="Caption"/>
        <w:jc w:val="center"/>
        <w:rPr>
          <w:rFonts w:ascii="Calibri" w:hAnsi="Calibri" w:cs="Calibri"/>
          <w:szCs w:val="22"/>
        </w:rPr>
      </w:pPr>
      <w:bookmarkStart w:id="39" w:name="_Toc6869102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9"/>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The weights, sizes and capacities are stored into arrays, therefore in the particle data, e.g. particle</w:t>
      </w:r>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‘newpopulation’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“deepcopy”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40AF6F21" w:rsidR="00A87A3E" w:rsidRPr="006F2147" w:rsidRDefault="001B78F5" w:rsidP="001B78F5">
      <w:pPr>
        <w:pStyle w:val="Caption"/>
        <w:jc w:val="center"/>
        <w:rPr>
          <w:rFonts w:ascii="Calibri" w:hAnsi="Calibri" w:cs="Calibri"/>
          <w:szCs w:val="22"/>
        </w:rPr>
      </w:pPr>
      <w:bookmarkStart w:id="40" w:name="_Toc6869103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40"/>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pBest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6376" cy="1357587"/>
                    </a:xfrm>
                    <a:prstGeom prst="rect">
                      <a:avLst/>
                    </a:prstGeom>
                  </pic:spPr>
                </pic:pic>
              </a:graphicData>
            </a:graphic>
          </wp:inline>
        </w:drawing>
      </w:r>
    </w:p>
    <w:p w14:paraId="143517F7" w14:textId="65C3CD2F" w:rsidR="000366F3" w:rsidRDefault="001B78F5" w:rsidP="00AC6920">
      <w:pPr>
        <w:pStyle w:val="Caption"/>
        <w:jc w:val="center"/>
        <w:rPr>
          <w:rFonts w:ascii="Calibri" w:hAnsi="Calibri" w:cs="Calibri"/>
        </w:rPr>
      </w:pPr>
      <w:bookmarkStart w:id="41" w:name="_Toc6869103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1"/>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2" w:name="_Toc69674110"/>
      <w:r w:rsidRPr="007276BA">
        <w:rPr>
          <w:rFonts w:ascii="Calibri" w:hAnsi="Calibri" w:cs="Calibri"/>
        </w:rPr>
        <w:t>6.2 Sprint 2 (Multiple Mutation and Adaptive Selection)</w:t>
      </w:r>
      <w:bookmarkEnd w:id="42"/>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344" cy="3327815"/>
                    </a:xfrm>
                    <a:prstGeom prst="rect">
                      <a:avLst/>
                    </a:prstGeom>
                  </pic:spPr>
                </pic:pic>
              </a:graphicData>
            </a:graphic>
          </wp:inline>
        </w:drawing>
      </w:r>
    </w:p>
    <w:p w14:paraId="0DCAACEC" w14:textId="150A082E" w:rsidR="001B78F5" w:rsidRDefault="001B78F5" w:rsidP="00FD615C">
      <w:pPr>
        <w:pStyle w:val="Caption"/>
        <w:jc w:val="center"/>
        <w:rPr>
          <w:rFonts w:ascii="Calibri" w:hAnsi="Calibri" w:cs="Calibri"/>
        </w:rPr>
      </w:pPr>
      <w:bookmarkStart w:id="43" w:name="_Toc6869103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3"/>
    </w:p>
    <w:p w14:paraId="4CCFE346" w14:textId="77777777" w:rsidR="003D13F8" w:rsidRPr="003D13F8" w:rsidRDefault="003D13F8" w:rsidP="003D13F8"/>
    <w:p w14:paraId="331CB4A0" w14:textId="62D38952"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r w:rsidR="001945C2" w:rsidRPr="00FD615C">
        <w:rPr>
          <w:rFonts w:ascii="Calibri" w:hAnsi="Calibri" w:cs="Calibri"/>
          <w:color w:val="000000" w:themeColor="text1"/>
          <w:sz w:val="22"/>
          <w:szCs w:val="22"/>
        </w:rPr>
        <w:t>experience</w:t>
      </w:r>
      <w:r w:rsidR="007B55FA" w:rsidRPr="00FD615C">
        <w:rPr>
          <w:rFonts w:ascii="Calibri" w:hAnsi="Calibri" w:cs="Calibri"/>
          <w:color w:val="000000" w:themeColor="text1"/>
          <w:sz w:val="22"/>
          <w:szCs w:val="22"/>
        </w:rPr>
        <w:t xml:space="preserve"> in</w:t>
      </w:r>
      <w:r w:rsidR="001945C2">
        <w:rPr>
          <w:rFonts w:ascii="Calibri" w:hAnsi="Calibri" w:cs="Calibri"/>
          <w:color w:val="000000" w:themeColor="text1"/>
          <w:sz w:val="22"/>
          <w:szCs w:val="22"/>
        </w:rPr>
        <w:t xml:space="preserve"> past</w:t>
      </w:r>
      <w:r w:rsidR="007B55FA" w:rsidRPr="00FD615C">
        <w:rPr>
          <w:rFonts w:ascii="Calibri" w:hAnsi="Calibri" w:cs="Calibri"/>
          <w:color w:val="000000" w:themeColor="text1"/>
          <w:sz w:val="22"/>
          <w:szCs w:val="22"/>
        </w:rPr>
        <w:t xml:space="preserve">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126D3C8A" w:rsidR="006F1FFC" w:rsidRDefault="001B78F5" w:rsidP="001B78F5">
      <w:pPr>
        <w:pStyle w:val="Caption"/>
        <w:jc w:val="center"/>
        <w:rPr>
          <w:rFonts w:ascii="Calibri" w:hAnsi="Calibri" w:cs="Calibri"/>
        </w:rPr>
      </w:pPr>
      <w:bookmarkStart w:id="44" w:name="_Toc6869103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4"/>
    </w:p>
    <w:p w14:paraId="4AFD3B32" w14:textId="5A96B991" w:rsidR="003161A8" w:rsidRPr="00922381" w:rsidRDefault="00F641D5" w:rsidP="00FD6D93">
      <w:pPr>
        <w:spacing w:line="360" w:lineRule="auto"/>
        <w:ind w:left="720" w:firstLine="0"/>
        <w:rPr>
          <w:rFonts w:ascii="Calibri" w:hAnsi="Calibri" w:cs="Calibri"/>
          <w:color w:val="FF0000"/>
          <w:sz w:val="22"/>
          <w:szCs w:val="22"/>
        </w:rPr>
      </w:pPr>
      <w:r w:rsidRPr="00F641D5">
        <w:rPr>
          <w:rFonts w:ascii="Calibri" w:hAnsi="Calibri" w:cs="Calibri"/>
          <w:sz w:val="22"/>
          <w:szCs w:val="22"/>
        </w:rPr>
        <w:lastRenderedPageBreak/>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60918157" w:rsidR="00F641D5" w:rsidRPr="003161A8" w:rsidRDefault="003161A8" w:rsidP="003161A8">
      <w:pPr>
        <w:pStyle w:val="Caption"/>
        <w:jc w:val="center"/>
        <w:rPr>
          <w:rFonts w:ascii="Calibri" w:hAnsi="Calibri" w:cs="Calibri"/>
          <w:szCs w:val="22"/>
        </w:rPr>
      </w:pPr>
      <w:bookmarkStart w:id="45" w:name="_Toc68691034"/>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00836AC0">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5"/>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aims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6" w:name="_Toc69674111"/>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6"/>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data particle), the previous state (the particle data entered before mutation). The three </w:t>
      </w:r>
      <w:r>
        <w:rPr>
          <w:rFonts w:ascii="Calibri" w:hAnsi="Calibri" w:cs="Calibri"/>
          <w:sz w:val="22"/>
          <w:szCs w:val="22"/>
        </w:rPr>
        <w:lastRenderedPageBreak/>
        <w:t xml:space="preserve">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5B9990AB" w:rsidR="001B78F5" w:rsidRDefault="001C3CB6" w:rsidP="001B78F5">
      <w:pPr>
        <w:keepNext/>
        <w:spacing w:line="360" w:lineRule="auto"/>
        <w:ind w:left="720" w:firstLine="0"/>
        <w:jc w:val="center"/>
      </w:pPr>
      <w:r>
        <w:rPr>
          <w:noProof/>
        </w:rPr>
        <w:lastRenderedPageBreak/>
        <w:drawing>
          <wp:inline distT="0" distB="0" distL="0" distR="0" wp14:anchorId="2D4FCAA3" wp14:editId="3C5DFF7C">
            <wp:extent cx="5283068" cy="558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18" cy="5618364"/>
                    </a:xfrm>
                    <a:prstGeom prst="rect">
                      <a:avLst/>
                    </a:prstGeom>
                  </pic:spPr>
                </pic:pic>
              </a:graphicData>
            </a:graphic>
          </wp:inline>
        </w:drawing>
      </w:r>
    </w:p>
    <w:p w14:paraId="33003755" w14:textId="47F5EA4A" w:rsidR="00615738" w:rsidRDefault="001B78F5" w:rsidP="003B7CD5">
      <w:pPr>
        <w:pStyle w:val="Caption"/>
        <w:jc w:val="center"/>
        <w:rPr>
          <w:rFonts w:ascii="Calibri" w:hAnsi="Calibri" w:cs="Calibri"/>
        </w:rPr>
      </w:pPr>
      <w:bookmarkStart w:id="47" w:name="_Toc6869103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7"/>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7DCE4A80" w14:textId="6FFD245C" w:rsidR="00F90127" w:rsidRPr="00F90127" w:rsidRDefault="00FA1EE8" w:rsidP="00336873">
      <w:pPr>
        <w:pStyle w:val="Heading1"/>
        <w:numPr>
          <w:ilvl w:val="0"/>
          <w:numId w:val="21"/>
        </w:numPr>
        <w:jc w:val="left"/>
        <w:rPr>
          <w:rFonts w:ascii="Calibri" w:hAnsi="Calibri" w:cs="Calibri"/>
        </w:rPr>
      </w:pPr>
      <w:bookmarkStart w:id="48" w:name="_Toc69674112"/>
      <w:r w:rsidRPr="00084694">
        <w:rPr>
          <w:rFonts w:ascii="Calibri" w:hAnsi="Calibri" w:cs="Calibri"/>
        </w:rPr>
        <w:lastRenderedPageBreak/>
        <w:t>Results and Findings</w:t>
      </w:r>
      <w:bookmarkEnd w:id="48"/>
    </w:p>
    <w:p w14:paraId="652A3E95" w14:textId="7F9D7275" w:rsidR="00C51249" w:rsidRDefault="00C51249" w:rsidP="001607AD">
      <w:pPr>
        <w:spacing w:line="360" w:lineRule="auto"/>
        <w:ind w:left="720" w:firstLine="0"/>
        <w:rPr>
          <w:rFonts w:ascii="Calibri" w:hAnsi="Calibri" w:cs="Calibri"/>
          <w:sz w:val="22"/>
          <w:szCs w:val="22"/>
        </w:rPr>
      </w:pPr>
      <w:r>
        <w:rPr>
          <w:rFonts w:ascii="Calibri" w:hAnsi="Calibri" w:cs="Calibri"/>
          <w:sz w:val="22"/>
          <w:szCs w:val="22"/>
        </w:rPr>
        <w:t xml:space="preserve">From the extensive testing, the results as shown from the </w:t>
      </w:r>
      <w:r w:rsidR="00910D3C">
        <w:rPr>
          <w:rFonts w:ascii="Calibri" w:hAnsi="Calibri" w:cs="Calibri"/>
          <w:sz w:val="22"/>
          <w:szCs w:val="22"/>
        </w:rPr>
        <w:t>testing results area in the appendices show how much performance the algorithm with Q-Learning has</w:t>
      </w:r>
      <w:r w:rsidR="001607AD">
        <w:rPr>
          <w:rFonts w:ascii="Calibri" w:hAnsi="Calibri" w:cs="Calibri"/>
          <w:sz w:val="22"/>
          <w:szCs w:val="22"/>
        </w:rPr>
        <w:t xml:space="preserve"> compared to the other algorithms, especially with larger data sets. </w:t>
      </w:r>
      <w:r w:rsidR="00DD6713">
        <w:rPr>
          <w:rFonts w:ascii="Calibri" w:hAnsi="Calibri" w:cs="Calibri"/>
          <w:sz w:val="22"/>
          <w:szCs w:val="22"/>
        </w:rPr>
        <w:t xml:space="preserve">As the knapsacks grew larger, with larger elements, </w:t>
      </w:r>
      <w:r w:rsidR="00B54671">
        <w:rPr>
          <w:rFonts w:ascii="Calibri" w:hAnsi="Calibri" w:cs="Calibri"/>
          <w:sz w:val="22"/>
          <w:szCs w:val="22"/>
        </w:rPr>
        <w:t>overall,</w:t>
      </w:r>
      <w:r w:rsidR="00DD6713">
        <w:rPr>
          <w:rFonts w:ascii="Calibri" w:hAnsi="Calibri" w:cs="Calibri"/>
          <w:sz w:val="22"/>
          <w:szCs w:val="22"/>
        </w:rPr>
        <w:t xml:space="preserve"> the performance of all algorithms decreased, </w:t>
      </w:r>
      <w:r w:rsidR="00BE3ECA">
        <w:rPr>
          <w:rFonts w:ascii="Calibri" w:hAnsi="Calibri" w:cs="Calibri"/>
          <w:sz w:val="22"/>
          <w:szCs w:val="22"/>
        </w:rPr>
        <w:t>the Q-Learning algorithm was the only algorithm that could find the optimum value and be within 1% of the optimum value on every run</w:t>
      </w:r>
      <w:r w:rsidR="00B54671">
        <w:rPr>
          <w:rFonts w:ascii="Calibri" w:hAnsi="Calibri" w:cs="Calibri"/>
          <w:sz w:val="22"/>
          <w:szCs w:val="22"/>
        </w:rPr>
        <w:t xml:space="preserve"> of the last 3 data sets. Compared to the adaptive mutation selection algorithm, the Q-Learning algorithm will always choose the best state for the particle to be in, therefore if the particle data before mutation occurs returned a better fitness than the fitness returned after mutation and selection</w:t>
      </w:r>
      <w:r w:rsidR="006F0338">
        <w:rPr>
          <w:rFonts w:ascii="Calibri" w:hAnsi="Calibri" w:cs="Calibri"/>
          <w:sz w:val="22"/>
          <w:szCs w:val="22"/>
        </w:rPr>
        <w:t xml:space="preserve">, </w:t>
      </w:r>
      <w:r w:rsidR="00C41E76">
        <w:rPr>
          <w:rFonts w:ascii="Calibri" w:hAnsi="Calibri" w:cs="Calibri"/>
          <w:sz w:val="22"/>
          <w:szCs w:val="22"/>
        </w:rPr>
        <w:t xml:space="preserve">mutation therefore never occurs, and it </w:t>
      </w:r>
      <w:r w:rsidR="004C037E">
        <w:rPr>
          <w:rFonts w:ascii="Calibri" w:hAnsi="Calibri" w:cs="Calibri"/>
          <w:sz w:val="22"/>
          <w:szCs w:val="22"/>
        </w:rPr>
        <w:t>continues</w:t>
      </w:r>
      <w:r w:rsidR="00C41E76">
        <w:rPr>
          <w:rFonts w:ascii="Calibri" w:hAnsi="Calibri" w:cs="Calibri"/>
          <w:sz w:val="22"/>
          <w:szCs w:val="22"/>
        </w:rPr>
        <w:t xml:space="preserve"> throughout the process. However, </w:t>
      </w:r>
      <w:r w:rsidR="004C037E">
        <w:rPr>
          <w:rFonts w:ascii="Calibri" w:hAnsi="Calibri" w:cs="Calibri"/>
          <w:sz w:val="22"/>
          <w:szCs w:val="22"/>
        </w:rPr>
        <w:t xml:space="preserve">with adaptive mutation selection it is based off the mutation selected through probability matching of its past generations, this means that after mutation there is a possibility </w:t>
      </w:r>
      <w:r w:rsidR="00723E80">
        <w:rPr>
          <w:rFonts w:ascii="Calibri" w:hAnsi="Calibri" w:cs="Calibri"/>
          <w:sz w:val="22"/>
          <w:szCs w:val="22"/>
        </w:rPr>
        <w:t xml:space="preserve">that the fitness returned was </w:t>
      </w:r>
      <w:r w:rsidR="00627CC5">
        <w:rPr>
          <w:rFonts w:ascii="Calibri" w:hAnsi="Calibri" w:cs="Calibri"/>
          <w:sz w:val="22"/>
          <w:szCs w:val="22"/>
        </w:rPr>
        <w:t xml:space="preserve">worse than the </w:t>
      </w:r>
      <w:r w:rsidR="007A247B">
        <w:rPr>
          <w:rFonts w:ascii="Calibri" w:hAnsi="Calibri" w:cs="Calibri"/>
          <w:sz w:val="22"/>
          <w:szCs w:val="22"/>
        </w:rPr>
        <w:t xml:space="preserve">fitness before mutation. </w:t>
      </w:r>
      <w:r w:rsidR="003A5028">
        <w:rPr>
          <w:rFonts w:ascii="Calibri" w:hAnsi="Calibri" w:cs="Calibri"/>
          <w:sz w:val="22"/>
          <w:szCs w:val="22"/>
        </w:rPr>
        <w:t>This is believed to be a large factor in the separation in performance in these two algorithms.</w:t>
      </w:r>
    </w:p>
    <w:p w14:paraId="563CF8C6" w14:textId="7C20B0F2" w:rsidR="003A5028" w:rsidRDefault="003A5028" w:rsidP="001607AD">
      <w:pPr>
        <w:spacing w:line="360" w:lineRule="auto"/>
        <w:ind w:left="720" w:firstLine="0"/>
        <w:rPr>
          <w:rFonts w:ascii="Calibri" w:hAnsi="Calibri" w:cs="Calibri"/>
          <w:sz w:val="22"/>
          <w:szCs w:val="22"/>
        </w:rPr>
      </w:pPr>
    </w:p>
    <w:p w14:paraId="5684017A" w14:textId="414AEE40" w:rsidR="00C006B3" w:rsidRDefault="003A5028" w:rsidP="001A2D25">
      <w:pPr>
        <w:spacing w:line="360" w:lineRule="auto"/>
        <w:ind w:left="720" w:firstLine="0"/>
        <w:rPr>
          <w:rFonts w:ascii="Calibri" w:hAnsi="Calibri" w:cs="Calibri"/>
          <w:sz w:val="22"/>
          <w:szCs w:val="22"/>
        </w:rPr>
      </w:pPr>
      <w:r>
        <w:rPr>
          <w:rFonts w:ascii="Calibri" w:hAnsi="Calibri" w:cs="Calibri"/>
          <w:sz w:val="22"/>
          <w:szCs w:val="22"/>
        </w:rPr>
        <w:t xml:space="preserve">The random mutation operator performed better than the adaptive mutation selection operator </w:t>
      </w:r>
      <w:r w:rsidR="00C14D33">
        <w:rPr>
          <w:rFonts w:ascii="Calibri" w:hAnsi="Calibri" w:cs="Calibri"/>
          <w:sz w:val="22"/>
          <w:szCs w:val="22"/>
        </w:rPr>
        <w:t>on selected data sets, this could be due to a range of reasons, one being that the probabili</w:t>
      </w:r>
      <w:r w:rsidR="0087176D">
        <w:rPr>
          <w:rFonts w:ascii="Calibri" w:hAnsi="Calibri" w:cs="Calibri"/>
          <w:sz w:val="22"/>
          <w:szCs w:val="22"/>
        </w:rPr>
        <w:t xml:space="preserve">ty matching adaptive mutation selection </w:t>
      </w:r>
      <w:r w:rsidR="00BC3B36">
        <w:rPr>
          <w:rFonts w:ascii="Calibri" w:hAnsi="Calibri" w:cs="Calibri"/>
          <w:sz w:val="22"/>
          <w:szCs w:val="22"/>
        </w:rPr>
        <w:t>bases off its mutation operator selected by experience in past generations, therefore not always the best mutation is selected. With random mutation selection, there is a higher chance through the random selection that a better solution will be selected out of the three selections.</w:t>
      </w:r>
      <w:r w:rsidR="006B0060">
        <w:rPr>
          <w:rFonts w:ascii="Calibri" w:hAnsi="Calibri" w:cs="Calibri"/>
          <w:sz w:val="22"/>
          <w:szCs w:val="22"/>
        </w:rPr>
        <w:t xml:space="preserve"> Both these algorithms performed poor as data sets grew larger </w:t>
      </w:r>
      <w:r w:rsidR="00060F4F">
        <w:rPr>
          <w:rFonts w:ascii="Calibri" w:hAnsi="Calibri" w:cs="Calibri"/>
          <w:sz w:val="22"/>
          <w:szCs w:val="22"/>
        </w:rPr>
        <w:t xml:space="preserve">due to the lack of the best mutation (if it is possible) being selected, which is what the Q-Learning algorithm </w:t>
      </w:r>
      <w:r w:rsidR="00F54CA6">
        <w:rPr>
          <w:rFonts w:ascii="Calibri" w:hAnsi="Calibri" w:cs="Calibri"/>
          <w:sz w:val="22"/>
          <w:szCs w:val="22"/>
        </w:rPr>
        <w:t xml:space="preserve">guarantees. </w:t>
      </w:r>
      <w:r w:rsidR="001A2D25">
        <w:rPr>
          <w:rFonts w:ascii="Calibri" w:hAnsi="Calibri" w:cs="Calibri"/>
          <w:sz w:val="22"/>
          <w:szCs w:val="22"/>
        </w:rPr>
        <w:t xml:space="preserve"> </w:t>
      </w:r>
      <w:r w:rsidR="00C006B3">
        <w:rPr>
          <w:rFonts w:ascii="Calibri" w:hAnsi="Calibri" w:cs="Calibri"/>
          <w:sz w:val="22"/>
          <w:szCs w:val="22"/>
        </w:rPr>
        <w:t xml:space="preserve">The </w:t>
      </w:r>
      <w:r w:rsidR="00D9457D">
        <w:rPr>
          <w:rFonts w:ascii="Calibri" w:hAnsi="Calibri" w:cs="Calibri"/>
          <w:sz w:val="22"/>
          <w:szCs w:val="22"/>
        </w:rPr>
        <w:t>performance difference between the adaptive selection, random mutation selection and simple PSO algorithm was heavily shown</w:t>
      </w:r>
      <w:r w:rsidR="00DD5820">
        <w:rPr>
          <w:rFonts w:ascii="Calibri" w:hAnsi="Calibri" w:cs="Calibri"/>
          <w:sz w:val="22"/>
          <w:szCs w:val="22"/>
        </w:rPr>
        <w:t xml:space="preserve"> when knapsacks grew larger in numbers and size, the algorithms could not reach within 10-15% of the optimum value due to the </w:t>
      </w:r>
      <w:r w:rsidR="006033FF">
        <w:rPr>
          <w:rFonts w:ascii="Calibri" w:hAnsi="Calibri" w:cs="Calibri"/>
          <w:sz w:val="22"/>
          <w:szCs w:val="22"/>
        </w:rPr>
        <w:t>amount of data being manipulated at the time</w:t>
      </w:r>
      <w:r w:rsidR="00F44D24">
        <w:rPr>
          <w:rFonts w:ascii="Calibri" w:hAnsi="Calibri" w:cs="Calibri"/>
          <w:sz w:val="22"/>
          <w:szCs w:val="22"/>
        </w:rPr>
        <w:t xml:space="preserve"> and the lack of possibility of a greater fitness always being found. All mutation rates were tested at 0.2, which during implementation was the best rate to be found</w:t>
      </w:r>
      <w:r w:rsidR="00852B68">
        <w:rPr>
          <w:rFonts w:ascii="Calibri" w:hAnsi="Calibri" w:cs="Calibri"/>
          <w:sz w:val="22"/>
          <w:szCs w:val="22"/>
        </w:rPr>
        <w:t xml:space="preserve">, therefore all tests were equal between all algorithms. </w:t>
      </w:r>
    </w:p>
    <w:p w14:paraId="5BDF6378" w14:textId="23F7CCF6" w:rsidR="00F03B62" w:rsidRDefault="00F03B62" w:rsidP="001607AD">
      <w:pPr>
        <w:spacing w:line="360" w:lineRule="auto"/>
        <w:ind w:left="720" w:firstLine="0"/>
        <w:rPr>
          <w:rFonts w:ascii="Calibri" w:hAnsi="Calibri" w:cs="Calibri"/>
          <w:sz w:val="22"/>
          <w:szCs w:val="22"/>
        </w:rPr>
      </w:pPr>
    </w:p>
    <w:p w14:paraId="18C871E7" w14:textId="72A2D8A0" w:rsidR="0073521A" w:rsidRDefault="009E3C8E" w:rsidP="005A119A">
      <w:pPr>
        <w:spacing w:line="360" w:lineRule="auto"/>
        <w:ind w:left="720" w:firstLine="0"/>
        <w:rPr>
          <w:rFonts w:ascii="Calibri" w:hAnsi="Calibri" w:cs="Calibri"/>
          <w:sz w:val="22"/>
          <w:szCs w:val="22"/>
        </w:rPr>
      </w:pPr>
      <w:r>
        <w:rPr>
          <w:rFonts w:ascii="Calibri" w:hAnsi="Calibri" w:cs="Calibri"/>
          <w:sz w:val="22"/>
          <w:szCs w:val="22"/>
        </w:rPr>
        <w:t>Two</w:t>
      </w:r>
      <w:r w:rsidR="00EA4C91">
        <w:rPr>
          <w:rFonts w:ascii="Calibri" w:hAnsi="Calibri" w:cs="Calibri"/>
          <w:sz w:val="22"/>
          <w:szCs w:val="22"/>
        </w:rPr>
        <w:t xml:space="preserve"> different data sets were </w:t>
      </w:r>
      <w:r w:rsidR="004F23DA">
        <w:rPr>
          <w:rFonts w:ascii="Calibri" w:hAnsi="Calibri" w:cs="Calibri"/>
          <w:sz w:val="22"/>
          <w:szCs w:val="22"/>
        </w:rPr>
        <w:t>selected</w:t>
      </w:r>
      <w:r w:rsidR="00253CDC">
        <w:rPr>
          <w:rFonts w:ascii="Calibri" w:hAnsi="Calibri" w:cs="Calibri"/>
          <w:sz w:val="22"/>
          <w:szCs w:val="22"/>
        </w:rPr>
        <w:t xml:space="preserve"> based on the results </w:t>
      </w:r>
      <w:r w:rsidR="00067BF4">
        <w:rPr>
          <w:rFonts w:ascii="Calibri" w:hAnsi="Calibri" w:cs="Calibri"/>
          <w:sz w:val="22"/>
          <w:szCs w:val="22"/>
        </w:rPr>
        <w:t>where there was a clear difference in performance of the algorithms</w:t>
      </w:r>
      <w:r w:rsidR="004F23DA">
        <w:rPr>
          <w:rFonts w:ascii="Calibri" w:hAnsi="Calibri" w:cs="Calibri"/>
          <w:sz w:val="22"/>
          <w:szCs w:val="22"/>
        </w:rPr>
        <w:t>,</w:t>
      </w:r>
      <w:r w:rsidR="00EA4C91">
        <w:rPr>
          <w:rFonts w:ascii="Calibri" w:hAnsi="Calibri" w:cs="Calibri"/>
          <w:sz w:val="22"/>
          <w:szCs w:val="22"/>
        </w:rPr>
        <w:t xml:space="preserve"> and the average and best fitness were taken per generation, </w:t>
      </w:r>
      <w:r w:rsidR="00DE1345">
        <w:rPr>
          <w:rFonts w:ascii="Calibri" w:hAnsi="Calibri" w:cs="Calibri"/>
          <w:sz w:val="22"/>
          <w:szCs w:val="22"/>
        </w:rPr>
        <w:t xml:space="preserve">therefore the performance difference can be shown through the graphs shown in the next </w:t>
      </w:r>
      <w:r w:rsidR="00DE1345">
        <w:rPr>
          <w:rFonts w:ascii="Calibri" w:hAnsi="Calibri" w:cs="Calibri"/>
          <w:sz w:val="22"/>
          <w:szCs w:val="22"/>
        </w:rPr>
        <w:lastRenderedPageBreak/>
        <w:t>figures</w:t>
      </w:r>
      <w:r w:rsidR="00265556">
        <w:rPr>
          <w:rFonts w:ascii="Calibri" w:hAnsi="Calibri" w:cs="Calibri"/>
          <w:sz w:val="22"/>
          <w:szCs w:val="22"/>
        </w:rPr>
        <w:t xml:space="preserve">, showing the much greater performance the Q-Learning algorithm has </w:t>
      </w:r>
      <w:r w:rsidR="008B29C7">
        <w:rPr>
          <w:rFonts w:ascii="Calibri" w:hAnsi="Calibri" w:cs="Calibri"/>
          <w:sz w:val="22"/>
          <w:szCs w:val="22"/>
        </w:rPr>
        <w:t>compared to the others.</w:t>
      </w:r>
    </w:p>
    <w:p w14:paraId="6C5D67FC" w14:textId="77777777" w:rsidR="001A2D25" w:rsidRPr="005A119A" w:rsidRDefault="001A2D25" w:rsidP="005A119A">
      <w:pPr>
        <w:spacing w:line="360" w:lineRule="auto"/>
        <w:ind w:left="720" w:firstLine="0"/>
        <w:rPr>
          <w:rFonts w:ascii="Calibri" w:hAnsi="Calibri" w:cs="Calibri"/>
          <w:sz w:val="22"/>
          <w:szCs w:val="22"/>
        </w:rPr>
      </w:pPr>
    </w:p>
    <w:p w14:paraId="6DE71B15" w14:textId="77777777" w:rsidR="005A119A" w:rsidRDefault="00B44D3F" w:rsidP="005A119A">
      <w:pPr>
        <w:keepNext/>
        <w:spacing w:line="360" w:lineRule="auto"/>
        <w:ind w:left="720" w:firstLine="0"/>
        <w:jc w:val="center"/>
      </w:pPr>
      <w:r>
        <w:rPr>
          <w:noProof/>
        </w:rPr>
        <w:drawing>
          <wp:inline distT="0" distB="0" distL="0" distR="0" wp14:anchorId="24BD8A78" wp14:editId="2FB90F23">
            <wp:extent cx="4924364" cy="29876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3497" cy="3035631"/>
                    </a:xfrm>
                    <a:prstGeom prst="rect">
                      <a:avLst/>
                    </a:prstGeom>
                  </pic:spPr>
                </pic:pic>
              </a:graphicData>
            </a:graphic>
          </wp:inline>
        </w:drawing>
      </w:r>
    </w:p>
    <w:p w14:paraId="4F3A0690" w14:textId="188629B2" w:rsidR="005A119A" w:rsidRDefault="005A119A" w:rsidP="005A119A">
      <w:pPr>
        <w:pStyle w:val="Caption"/>
        <w:jc w:val="center"/>
        <w:rPr>
          <w:rFonts w:ascii="Calibri" w:hAnsi="Calibri" w:cs="Calibri"/>
        </w:rPr>
      </w:pPr>
      <w:bookmarkStart w:id="49" w:name="_Toc68691036"/>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18</w:t>
      </w:r>
      <w:r w:rsidRPr="005A119A">
        <w:rPr>
          <w:rFonts w:ascii="Calibri" w:hAnsi="Calibri" w:cs="Calibri"/>
        </w:rPr>
        <w:fldChar w:fldCharType="end"/>
      </w:r>
      <w:r w:rsidRPr="005A119A">
        <w:rPr>
          <w:rFonts w:ascii="Calibri" w:hAnsi="Calibri" w:cs="Calibri"/>
        </w:rPr>
        <w:t>: Comparing Mean Fitness using Data Set 5</w:t>
      </w:r>
      <w:bookmarkEnd w:id="49"/>
    </w:p>
    <w:p w14:paraId="72A3FE03" w14:textId="77777777" w:rsidR="005A119A" w:rsidRPr="005A119A" w:rsidRDefault="005A119A" w:rsidP="005A119A"/>
    <w:p w14:paraId="52A47494" w14:textId="77777777" w:rsidR="005A119A" w:rsidRDefault="00F16B21" w:rsidP="005A119A">
      <w:pPr>
        <w:keepNext/>
        <w:spacing w:line="360" w:lineRule="auto"/>
        <w:jc w:val="center"/>
      </w:pPr>
      <w:r>
        <w:rPr>
          <w:noProof/>
        </w:rPr>
        <w:drawing>
          <wp:inline distT="0" distB="0" distL="0" distR="0" wp14:anchorId="093DA1F4" wp14:editId="5543324B">
            <wp:extent cx="4911123" cy="2842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082" cy="2919209"/>
                    </a:xfrm>
                    <a:prstGeom prst="rect">
                      <a:avLst/>
                    </a:prstGeom>
                  </pic:spPr>
                </pic:pic>
              </a:graphicData>
            </a:graphic>
          </wp:inline>
        </w:drawing>
      </w:r>
    </w:p>
    <w:p w14:paraId="2C17A147" w14:textId="09B3923F" w:rsidR="005A119A" w:rsidRPr="00F31E3C" w:rsidRDefault="005A119A" w:rsidP="005A119A">
      <w:pPr>
        <w:pStyle w:val="Caption"/>
        <w:jc w:val="center"/>
        <w:rPr>
          <w:rFonts w:ascii="Calibri" w:hAnsi="Calibri" w:cs="Calibri"/>
        </w:rPr>
      </w:pPr>
      <w:bookmarkStart w:id="50" w:name="_Toc68691037"/>
      <w:r w:rsidRPr="00F31E3C">
        <w:rPr>
          <w:rFonts w:ascii="Calibri" w:hAnsi="Calibri" w:cs="Calibri"/>
        </w:rPr>
        <w:t xml:space="preserve">Figure </w:t>
      </w:r>
      <w:r w:rsidRPr="00F31E3C">
        <w:rPr>
          <w:rFonts w:ascii="Calibri" w:hAnsi="Calibri" w:cs="Calibri"/>
        </w:rPr>
        <w:fldChar w:fldCharType="begin"/>
      </w:r>
      <w:r w:rsidRPr="00F31E3C">
        <w:rPr>
          <w:rFonts w:ascii="Calibri" w:hAnsi="Calibri" w:cs="Calibri"/>
        </w:rPr>
        <w:instrText xml:space="preserve"> SEQ Figure \* ARABIC </w:instrText>
      </w:r>
      <w:r w:rsidRPr="00F31E3C">
        <w:rPr>
          <w:rFonts w:ascii="Calibri" w:hAnsi="Calibri" w:cs="Calibri"/>
        </w:rPr>
        <w:fldChar w:fldCharType="separate"/>
      </w:r>
      <w:r w:rsidR="00836AC0">
        <w:rPr>
          <w:rFonts w:ascii="Calibri" w:hAnsi="Calibri" w:cs="Calibri"/>
          <w:noProof/>
        </w:rPr>
        <w:t>19</w:t>
      </w:r>
      <w:r w:rsidRPr="00F31E3C">
        <w:rPr>
          <w:rFonts w:ascii="Calibri" w:hAnsi="Calibri" w:cs="Calibri"/>
        </w:rPr>
        <w:fldChar w:fldCharType="end"/>
      </w:r>
      <w:r w:rsidRPr="00F31E3C">
        <w:rPr>
          <w:rFonts w:ascii="Calibri" w:hAnsi="Calibri" w:cs="Calibri"/>
        </w:rPr>
        <w:t>: Comparing Best Fitness using Data Set 5</w:t>
      </w:r>
      <w:bookmarkEnd w:id="50"/>
    </w:p>
    <w:p w14:paraId="6560EB91" w14:textId="77777777" w:rsidR="005A119A" w:rsidRDefault="00D73BD6" w:rsidP="005A119A">
      <w:pPr>
        <w:keepNext/>
        <w:spacing w:line="360" w:lineRule="auto"/>
        <w:ind w:left="720" w:firstLine="0"/>
        <w:jc w:val="center"/>
      </w:pPr>
      <w:r>
        <w:rPr>
          <w:noProof/>
        </w:rPr>
        <w:lastRenderedPageBreak/>
        <w:drawing>
          <wp:inline distT="0" distB="0" distL="0" distR="0" wp14:anchorId="69A2A70C" wp14:editId="7F3AFF68">
            <wp:extent cx="5026966"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0478" cy="2843804"/>
                    </a:xfrm>
                    <a:prstGeom prst="rect">
                      <a:avLst/>
                    </a:prstGeom>
                  </pic:spPr>
                </pic:pic>
              </a:graphicData>
            </a:graphic>
          </wp:inline>
        </w:drawing>
      </w:r>
    </w:p>
    <w:p w14:paraId="22E70E2D" w14:textId="3A6BC019" w:rsidR="002D4689" w:rsidRDefault="005A119A" w:rsidP="005A119A">
      <w:pPr>
        <w:pStyle w:val="Caption"/>
        <w:jc w:val="center"/>
        <w:rPr>
          <w:rFonts w:ascii="Calibri" w:hAnsi="Calibri" w:cs="Calibri"/>
          <w:b/>
          <w:bCs/>
          <w:sz w:val="28"/>
          <w:szCs w:val="28"/>
        </w:rPr>
      </w:pPr>
      <w:bookmarkStart w:id="51" w:name="_Toc68691038"/>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20</w:t>
      </w:r>
      <w:r w:rsidRPr="005A119A">
        <w:rPr>
          <w:rFonts w:ascii="Calibri" w:hAnsi="Calibri" w:cs="Calibri"/>
        </w:rPr>
        <w:fldChar w:fldCharType="end"/>
      </w:r>
      <w:r w:rsidRPr="005A119A">
        <w:rPr>
          <w:rFonts w:ascii="Calibri" w:hAnsi="Calibri" w:cs="Calibri"/>
        </w:rPr>
        <w:t xml:space="preserve">: Comparing Mean Fitness using Data Set </w:t>
      </w:r>
      <w:r w:rsidR="00F31E3C">
        <w:rPr>
          <w:rFonts w:ascii="Calibri" w:hAnsi="Calibri" w:cs="Calibri"/>
        </w:rPr>
        <w:t>6</w:t>
      </w:r>
      <w:bookmarkEnd w:id="51"/>
      <w:r w:rsidR="00E149F5">
        <w:rPr>
          <w:rFonts w:ascii="Calibri" w:hAnsi="Calibri" w:cs="Calibri"/>
          <w:b/>
          <w:bCs/>
          <w:sz w:val="28"/>
          <w:szCs w:val="28"/>
        </w:rPr>
        <w:tab/>
      </w:r>
    </w:p>
    <w:p w14:paraId="67551FDC" w14:textId="77777777" w:rsidR="001A2D25" w:rsidRPr="001A2D25" w:rsidRDefault="001A2D25" w:rsidP="001A2D25"/>
    <w:p w14:paraId="7F57A0A6" w14:textId="0EC19EE5" w:rsidR="005A119A" w:rsidRDefault="00664CCA" w:rsidP="005A119A">
      <w:pPr>
        <w:keepNext/>
        <w:spacing w:line="360" w:lineRule="auto"/>
        <w:jc w:val="center"/>
      </w:pPr>
      <w:r>
        <w:rPr>
          <w:noProof/>
        </w:rPr>
        <w:drawing>
          <wp:inline distT="0" distB="0" distL="0" distR="0" wp14:anchorId="108AAED2" wp14:editId="61CA5A82">
            <wp:extent cx="5029200" cy="2911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608" cy="2933995"/>
                    </a:xfrm>
                    <a:prstGeom prst="rect">
                      <a:avLst/>
                    </a:prstGeom>
                  </pic:spPr>
                </pic:pic>
              </a:graphicData>
            </a:graphic>
          </wp:inline>
        </w:drawing>
      </w:r>
    </w:p>
    <w:p w14:paraId="169A3D1B" w14:textId="42D79431" w:rsidR="00133A55" w:rsidRDefault="005A119A" w:rsidP="005A119A">
      <w:pPr>
        <w:pStyle w:val="Caption"/>
        <w:jc w:val="center"/>
        <w:rPr>
          <w:rFonts w:ascii="Calibri" w:hAnsi="Calibri" w:cs="Calibri"/>
        </w:rPr>
      </w:pPr>
      <w:bookmarkStart w:id="52" w:name="_Toc68691039"/>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21</w:t>
      </w:r>
      <w:r w:rsidRPr="005A119A">
        <w:rPr>
          <w:rFonts w:ascii="Calibri" w:hAnsi="Calibri" w:cs="Calibri"/>
        </w:rPr>
        <w:fldChar w:fldCharType="end"/>
      </w:r>
      <w:r w:rsidRPr="005A119A">
        <w:rPr>
          <w:rFonts w:ascii="Calibri" w:hAnsi="Calibri" w:cs="Calibri"/>
        </w:rPr>
        <w:t>: Comparing Best Fitness using Data Set 6</w:t>
      </w:r>
      <w:bookmarkEnd w:id="52"/>
    </w:p>
    <w:p w14:paraId="64FD1272" w14:textId="5BB99340" w:rsidR="001A2D25" w:rsidRDefault="001A2D25" w:rsidP="001A2D25"/>
    <w:p w14:paraId="067A3372" w14:textId="3D000341" w:rsidR="002D4689" w:rsidRDefault="00C27863" w:rsidP="00A003AD">
      <w:pPr>
        <w:spacing w:line="360" w:lineRule="auto"/>
        <w:ind w:left="720" w:firstLine="0"/>
        <w:rPr>
          <w:rFonts w:ascii="Calibri" w:hAnsi="Calibri" w:cs="Calibri"/>
          <w:sz w:val="22"/>
          <w:szCs w:val="22"/>
        </w:rPr>
      </w:pPr>
      <w:r>
        <w:rPr>
          <w:rFonts w:ascii="Calibri" w:hAnsi="Calibri" w:cs="Calibri"/>
          <w:sz w:val="22"/>
          <w:szCs w:val="22"/>
        </w:rPr>
        <w:t xml:space="preserve">From the graphs created showing the results from two data sets, the </w:t>
      </w:r>
      <w:r w:rsidR="00F31E3C">
        <w:rPr>
          <w:rFonts w:ascii="Calibri" w:hAnsi="Calibri" w:cs="Calibri"/>
          <w:sz w:val="22"/>
          <w:szCs w:val="22"/>
        </w:rPr>
        <w:t>performance of the Q-Learning algorithm is shown clearly</w:t>
      </w:r>
      <w:r w:rsidR="00D822FB">
        <w:rPr>
          <w:rFonts w:ascii="Calibri" w:hAnsi="Calibri" w:cs="Calibri"/>
          <w:sz w:val="22"/>
          <w:szCs w:val="22"/>
        </w:rPr>
        <w:t xml:space="preserve">, where it hits the optimum value in </w:t>
      </w:r>
      <w:r w:rsidR="000F25EC">
        <w:rPr>
          <w:rFonts w:ascii="Calibri" w:hAnsi="Calibri" w:cs="Calibri"/>
          <w:sz w:val="22"/>
          <w:szCs w:val="22"/>
        </w:rPr>
        <w:t xml:space="preserve">48 less generations than any other </w:t>
      </w:r>
      <w:r w:rsidR="008D1CB4">
        <w:rPr>
          <w:rFonts w:ascii="Calibri" w:hAnsi="Calibri" w:cs="Calibri"/>
          <w:sz w:val="22"/>
          <w:szCs w:val="22"/>
        </w:rPr>
        <w:t xml:space="preserve">algorithm in data set 5 and it hits the optimum in </w:t>
      </w:r>
      <w:r w:rsidR="00292BD3">
        <w:rPr>
          <w:rFonts w:ascii="Calibri" w:hAnsi="Calibri" w:cs="Calibri"/>
          <w:sz w:val="22"/>
          <w:szCs w:val="22"/>
        </w:rPr>
        <w:t>118 less generations.</w:t>
      </w:r>
      <w:r w:rsidR="00F81CCB">
        <w:rPr>
          <w:rFonts w:ascii="Calibri" w:hAnsi="Calibri" w:cs="Calibri"/>
          <w:sz w:val="22"/>
          <w:szCs w:val="22"/>
        </w:rPr>
        <w:t xml:space="preserve"> The random mutation operator follows surprisingly in </w:t>
      </w:r>
      <w:r w:rsidR="00B62F29">
        <w:rPr>
          <w:rFonts w:ascii="Calibri" w:hAnsi="Calibri" w:cs="Calibri"/>
          <w:sz w:val="22"/>
          <w:szCs w:val="22"/>
        </w:rPr>
        <w:t xml:space="preserve">performance, even though the adaptive mutation </w:t>
      </w:r>
      <w:r w:rsidR="00B62F29">
        <w:rPr>
          <w:rFonts w:ascii="Calibri" w:hAnsi="Calibri" w:cs="Calibri"/>
          <w:sz w:val="22"/>
          <w:szCs w:val="22"/>
        </w:rPr>
        <w:lastRenderedPageBreak/>
        <w:t xml:space="preserve">selection </w:t>
      </w:r>
      <w:r w:rsidR="00AD5C31">
        <w:rPr>
          <w:rFonts w:ascii="Calibri" w:hAnsi="Calibri" w:cs="Calibri"/>
          <w:sz w:val="22"/>
          <w:szCs w:val="22"/>
        </w:rPr>
        <w:t xml:space="preserve">was close until the latter stages of optimization. These results follow up on what was discussed earlier, stating that due to probability matching, having good performance in past generations does not always guarantee good performance in </w:t>
      </w:r>
      <w:r w:rsidR="00EC0E78">
        <w:rPr>
          <w:rFonts w:ascii="Calibri" w:hAnsi="Calibri" w:cs="Calibri"/>
          <w:sz w:val="22"/>
          <w:szCs w:val="22"/>
        </w:rPr>
        <w:t xml:space="preserve">current generations. </w:t>
      </w:r>
    </w:p>
    <w:p w14:paraId="4489AFCD" w14:textId="7941A478" w:rsidR="008D3676" w:rsidRDefault="008D3676" w:rsidP="00A003AD">
      <w:pPr>
        <w:spacing w:line="360" w:lineRule="auto"/>
        <w:ind w:left="720" w:firstLine="0"/>
        <w:rPr>
          <w:rFonts w:ascii="Calibri" w:hAnsi="Calibri" w:cs="Calibri"/>
          <w:sz w:val="22"/>
          <w:szCs w:val="22"/>
        </w:rPr>
      </w:pPr>
    </w:p>
    <w:p w14:paraId="664F8E72" w14:textId="04208FC7" w:rsidR="008D3676" w:rsidRDefault="00C77422" w:rsidP="00A003AD">
      <w:pPr>
        <w:spacing w:line="360" w:lineRule="auto"/>
        <w:ind w:left="720" w:firstLine="0"/>
        <w:rPr>
          <w:rFonts w:ascii="Calibri" w:hAnsi="Calibri" w:cs="Calibri"/>
          <w:sz w:val="22"/>
          <w:szCs w:val="22"/>
        </w:rPr>
      </w:pPr>
      <w:r>
        <w:rPr>
          <w:rFonts w:ascii="Calibri" w:hAnsi="Calibri" w:cs="Calibri"/>
          <w:sz w:val="22"/>
          <w:szCs w:val="22"/>
        </w:rPr>
        <w:t xml:space="preserve">In relation to the </w:t>
      </w:r>
      <w:r w:rsidR="00D53F1B">
        <w:rPr>
          <w:rFonts w:ascii="Calibri" w:hAnsi="Calibri" w:cs="Calibri"/>
          <w:sz w:val="22"/>
          <w:szCs w:val="22"/>
        </w:rPr>
        <w:t xml:space="preserve">percentage </w:t>
      </w:r>
      <w:r>
        <w:rPr>
          <w:rFonts w:ascii="Calibri" w:hAnsi="Calibri" w:cs="Calibri"/>
          <w:sz w:val="22"/>
          <w:szCs w:val="22"/>
        </w:rPr>
        <w:t xml:space="preserve">of times the optimum value was “hit” by each algorithm, the </w:t>
      </w:r>
      <w:r w:rsidR="00BE5417">
        <w:rPr>
          <w:rFonts w:ascii="Calibri" w:hAnsi="Calibri" w:cs="Calibri"/>
          <w:sz w:val="22"/>
          <w:szCs w:val="22"/>
        </w:rPr>
        <w:t xml:space="preserve">Q-Learning algorithm had the best percentages of </w:t>
      </w:r>
      <w:r w:rsidR="005973B6">
        <w:rPr>
          <w:rFonts w:ascii="Calibri" w:hAnsi="Calibri" w:cs="Calibri"/>
          <w:sz w:val="22"/>
          <w:szCs w:val="22"/>
        </w:rPr>
        <w:t>all</w:t>
      </w:r>
      <w:r w:rsidR="00BE5417">
        <w:rPr>
          <w:rFonts w:ascii="Calibri" w:hAnsi="Calibri" w:cs="Calibri"/>
          <w:sz w:val="22"/>
          <w:szCs w:val="22"/>
        </w:rPr>
        <w:t xml:space="preserve"> the algorithms, followed by the adaptive mutation selection even though it had lower percentages than the random mutation </w:t>
      </w:r>
      <w:r w:rsidR="00F5186F">
        <w:rPr>
          <w:rFonts w:ascii="Calibri" w:hAnsi="Calibri" w:cs="Calibri"/>
          <w:sz w:val="22"/>
          <w:szCs w:val="22"/>
        </w:rPr>
        <w:t xml:space="preserve">operator in the mid-tier data sets, the adaptive mutation selection performed better in the latter </w:t>
      </w:r>
      <w:r w:rsidR="00D53F1B">
        <w:rPr>
          <w:rFonts w:ascii="Calibri" w:hAnsi="Calibri" w:cs="Calibri"/>
          <w:sz w:val="22"/>
          <w:szCs w:val="22"/>
        </w:rPr>
        <w:t>data sets. The simplistic PSO algorithm including the single mutation operator performed as expected, working very well on smaller test sets but as the</w:t>
      </w:r>
      <w:r w:rsidR="005973B6">
        <w:rPr>
          <w:rFonts w:ascii="Calibri" w:hAnsi="Calibri" w:cs="Calibri"/>
          <w:sz w:val="22"/>
          <w:szCs w:val="22"/>
        </w:rPr>
        <w:t xml:space="preserve"> test sets</w:t>
      </w:r>
      <w:r w:rsidR="00D53F1B">
        <w:rPr>
          <w:rFonts w:ascii="Calibri" w:hAnsi="Calibri" w:cs="Calibri"/>
          <w:sz w:val="22"/>
          <w:szCs w:val="22"/>
        </w:rPr>
        <w:t xml:space="preserve"> grew within the </w:t>
      </w:r>
      <w:r w:rsidR="005973B6">
        <w:rPr>
          <w:rFonts w:ascii="Calibri" w:hAnsi="Calibri" w:cs="Calibri"/>
          <w:sz w:val="22"/>
          <w:szCs w:val="22"/>
        </w:rPr>
        <w:t>generation range, it could not optimize the problem very well.</w:t>
      </w:r>
      <w:r w:rsidR="00836AC0">
        <w:rPr>
          <w:rFonts w:ascii="Calibri" w:hAnsi="Calibri" w:cs="Calibri"/>
          <w:sz w:val="22"/>
          <w:szCs w:val="22"/>
        </w:rPr>
        <w:t xml:space="preserve"> These results can be seen in the </w:t>
      </w:r>
      <w:r w:rsidR="009635BD">
        <w:rPr>
          <w:rFonts w:ascii="Calibri" w:hAnsi="Calibri" w:cs="Calibri"/>
          <w:sz w:val="22"/>
          <w:szCs w:val="22"/>
        </w:rPr>
        <w:t>tables</w:t>
      </w:r>
      <w:r w:rsidR="00836AC0">
        <w:rPr>
          <w:rFonts w:ascii="Calibri" w:hAnsi="Calibri" w:cs="Calibri"/>
          <w:sz w:val="22"/>
          <w:szCs w:val="22"/>
        </w:rPr>
        <w:t xml:space="preserve"> below.</w:t>
      </w:r>
    </w:p>
    <w:p w14:paraId="67618640" w14:textId="236841C8" w:rsidR="00EF0866" w:rsidRDefault="00EF0866" w:rsidP="00A003AD">
      <w:pPr>
        <w:spacing w:line="360" w:lineRule="auto"/>
        <w:ind w:left="720" w:firstLine="0"/>
        <w:rPr>
          <w:rFonts w:ascii="Calibri" w:hAnsi="Calibri" w:cs="Calibri"/>
          <w:sz w:val="22"/>
          <w:szCs w:val="22"/>
        </w:rPr>
      </w:pPr>
    </w:p>
    <w:p w14:paraId="71B06B26" w14:textId="180B7450" w:rsidR="00EF0866" w:rsidRDefault="00EF0866" w:rsidP="00EF0866">
      <w:pPr>
        <w:spacing w:line="360" w:lineRule="auto"/>
        <w:ind w:left="720" w:firstLine="0"/>
        <w:jc w:val="center"/>
        <w:rPr>
          <w:rFonts w:ascii="Calibri" w:hAnsi="Calibri" w:cs="Calibri"/>
          <w:sz w:val="22"/>
          <w:szCs w:val="22"/>
        </w:rPr>
      </w:pPr>
      <w:r w:rsidRPr="000C34EE">
        <w:rPr>
          <w:noProof/>
        </w:rPr>
        <w:drawing>
          <wp:inline distT="0" distB="0" distL="0" distR="0" wp14:anchorId="0A79DCEF" wp14:editId="7B689CB3">
            <wp:extent cx="5783861" cy="7505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1494" cy="760644"/>
                    </a:xfrm>
                    <a:prstGeom prst="rect">
                      <a:avLst/>
                    </a:prstGeom>
                    <a:noFill/>
                    <a:ln>
                      <a:noFill/>
                    </a:ln>
                  </pic:spPr>
                </pic:pic>
              </a:graphicData>
            </a:graphic>
          </wp:inline>
        </w:drawing>
      </w:r>
    </w:p>
    <w:p w14:paraId="4EB67977" w14:textId="7A7EAB49" w:rsidR="009635BD" w:rsidRDefault="009635BD" w:rsidP="009635BD">
      <w:pPr>
        <w:pStyle w:val="Caption"/>
        <w:keepNext/>
        <w:ind w:firstLine="720"/>
        <w:jc w:val="center"/>
      </w:pPr>
      <w:r w:rsidRPr="00102031">
        <w:rPr>
          <w:noProof/>
        </w:rPr>
        <w:drawing>
          <wp:inline distT="0" distB="0" distL="0" distR="0" wp14:anchorId="474FDF4E" wp14:editId="5E3684B5">
            <wp:extent cx="5772150" cy="7492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0515" cy="754201"/>
                    </a:xfrm>
                    <a:prstGeom prst="rect">
                      <a:avLst/>
                    </a:prstGeom>
                    <a:noFill/>
                    <a:ln>
                      <a:noFill/>
                    </a:ln>
                  </pic:spPr>
                </pic:pic>
              </a:graphicData>
            </a:graphic>
          </wp:inline>
        </w:drawing>
      </w:r>
    </w:p>
    <w:p w14:paraId="44EC8395" w14:textId="56510CBA" w:rsidR="00836AC0" w:rsidRDefault="009635BD" w:rsidP="00A03385">
      <w:pPr>
        <w:pStyle w:val="Caption"/>
        <w:keepNext/>
        <w:jc w:val="center"/>
        <w:rPr>
          <w:rFonts w:ascii="Calibri" w:hAnsi="Calibri"/>
        </w:rPr>
      </w:pPr>
      <w:r w:rsidRPr="009635BD">
        <w:rPr>
          <w:rFonts w:ascii="Calibri" w:hAnsi="Calibri"/>
        </w:rPr>
        <w:t xml:space="preserve">Table </w:t>
      </w:r>
      <w:r w:rsidRPr="009635BD">
        <w:rPr>
          <w:rFonts w:ascii="Calibri" w:hAnsi="Calibri"/>
        </w:rPr>
        <w:fldChar w:fldCharType="begin"/>
      </w:r>
      <w:r w:rsidRPr="009635BD">
        <w:rPr>
          <w:rFonts w:ascii="Calibri" w:hAnsi="Calibri"/>
        </w:rPr>
        <w:instrText xml:space="preserve"> SEQ Table \* ARABIC </w:instrText>
      </w:r>
      <w:r w:rsidRPr="009635BD">
        <w:rPr>
          <w:rFonts w:ascii="Calibri" w:hAnsi="Calibri"/>
        </w:rPr>
        <w:fldChar w:fldCharType="separate"/>
      </w:r>
      <w:r w:rsidRPr="009635BD">
        <w:rPr>
          <w:rFonts w:ascii="Calibri" w:hAnsi="Calibri"/>
          <w:noProof/>
        </w:rPr>
        <w:t>4</w:t>
      </w:r>
      <w:r w:rsidRPr="009635BD">
        <w:rPr>
          <w:rFonts w:ascii="Calibri" w:hAnsi="Calibri"/>
        </w:rPr>
        <w:fldChar w:fldCharType="end"/>
      </w:r>
      <w:r w:rsidRPr="009635BD">
        <w:rPr>
          <w:rFonts w:ascii="Calibri" w:hAnsi="Calibri"/>
        </w:rPr>
        <w:t>: Testing Results</w:t>
      </w:r>
    </w:p>
    <w:p w14:paraId="7E6226B7" w14:textId="77777777" w:rsidR="00A03385" w:rsidRPr="00A03385" w:rsidRDefault="00A03385" w:rsidP="00A03385"/>
    <w:p w14:paraId="4A80E8F4" w14:textId="2684DAD2" w:rsidR="00A003AD" w:rsidRPr="00336873" w:rsidRDefault="00A003AD" w:rsidP="00336873">
      <w:pPr>
        <w:pStyle w:val="Heading1"/>
        <w:numPr>
          <w:ilvl w:val="0"/>
          <w:numId w:val="32"/>
        </w:numPr>
        <w:jc w:val="left"/>
        <w:rPr>
          <w:rFonts w:ascii="Calibri" w:hAnsi="Calibri"/>
        </w:rPr>
      </w:pPr>
      <w:bookmarkStart w:id="53" w:name="_Toc69674113"/>
      <w:r w:rsidRPr="00336873">
        <w:rPr>
          <w:rFonts w:ascii="Calibri" w:hAnsi="Calibri"/>
        </w:rPr>
        <w:t>Project Evaluation</w:t>
      </w:r>
      <w:bookmarkEnd w:id="53"/>
    </w:p>
    <w:p w14:paraId="277FA344" w14:textId="27C70350" w:rsidR="00A003AD" w:rsidRDefault="0037427F" w:rsidP="0037427F">
      <w:pPr>
        <w:pStyle w:val="Heading2"/>
        <w:numPr>
          <w:ilvl w:val="1"/>
          <w:numId w:val="32"/>
        </w:numPr>
        <w:rPr>
          <w:rFonts w:ascii="Calibri" w:hAnsi="Calibri"/>
        </w:rPr>
      </w:pPr>
      <w:bookmarkStart w:id="54" w:name="_Toc69674114"/>
      <w:r w:rsidRPr="008D3676">
        <w:rPr>
          <w:rFonts w:ascii="Calibri" w:hAnsi="Calibri"/>
        </w:rPr>
        <w:t>Limitations</w:t>
      </w:r>
      <w:bookmarkEnd w:id="54"/>
    </w:p>
    <w:p w14:paraId="18D6EA15" w14:textId="32223BF1" w:rsidR="009A09D0" w:rsidRDefault="003926BE" w:rsidP="00EE2C31">
      <w:pPr>
        <w:spacing w:line="360" w:lineRule="auto"/>
        <w:ind w:left="720" w:firstLine="0"/>
        <w:rPr>
          <w:rFonts w:ascii="Calibri" w:hAnsi="Calibri"/>
          <w:sz w:val="22"/>
          <w:szCs w:val="22"/>
        </w:rPr>
      </w:pPr>
      <w:r>
        <w:rPr>
          <w:rFonts w:ascii="Calibri" w:hAnsi="Calibri"/>
          <w:sz w:val="22"/>
          <w:szCs w:val="22"/>
        </w:rPr>
        <w:t xml:space="preserve">The limitations for this </w:t>
      </w:r>
      <w:r w:rsidR="00EE2C31">
        <w:rPr>
          <w:rFonts w:ascii="Calibri" w:hAnsi="Calibri"/>
          <w:sz w:val="22"/>
          <w:szCs w:val="22"/>
        </w:rPr>
        <w:t xml:space="preserve">program are simply that the data must be structured in a specific way that was given by the Brunel University in their data sets. This also includes the need for an optimum value </w:t>
      </w:r>
      <w:r w:rsidR="00335E8C">
        <w:rPr>
          <w:rFonts w:ascii="Calibri" w:hAnsi="Calibri"/>
          <w:sz w:val="22"/>
          <w:szCs w:val="22"/>
        </w:rPr>
        <w:t xml:space="preserve">for the program to stop once that specific value has been found. </w:t>
      </w:r>
      <w:r w:rsidR="00AD4A7D">
        <w:rPr>
          <w:rFonts w:ascii="Calibri" w:hAnsi="Calibri"/>
          <w:sz w:val="22"/>
          <w:szCs w:val="22"/>
        </w:rPr>
        <w:t xml:space="preserve">If there was not </w:t>
      </w:r>
      <w:r w:rsidR="00A40F5F">
        <w:rPr>
          <w:rFonts w:ascii="Calibri" w:hAnsi="Calibri"/>
          <w:sz w:val="22"/>
          <w:szCs w:val="22"/>
        </w:rPr>
        <w:t>an</w:t>
      </w:r>
      <w:r w:rsidR="00AD4A7D">
        <w:rPr>
          <w:rFonts w:ascii="Calibri" w:hAnsi="Calibri"/>
          <w:sz w:val="22"/>
          <w:szCs w:val="22"/>
        </w:rPr>
        <w:t xml:space="preserve"> optimum value within the data, the program would simply run technically </w:t>
      </w:r>
      <w:r w:rsidR="009D4E2A">
        <w:rPr>
          <w:rFonts w:ascii="Calibri" w:hAnsi="Calibri"/>
          <w:sz w:val="22"/>
          <w:szCs w:val="22"/>
        </w:rPr>
        <w:t>like</w:t>
      </w:r>
      <w:r w:rsidR="00A40F5F">
        <w:rPr>
          <w:rFonts w:ascii="Calibri" w:hAnsi="Calibri"/>
          <w:sz w:val="22"/>
          <w:szCs w:val="22"/>
        </w:rPr>
        <w:t xml:space="preserve"> </w:t>
      </w:r>
      <w:r w:rsidR="00AD4A7D">
        <w:rPr>
          <w:rFonts w:ascii="Calibri" w:hAnsi="Calibri"/>
          <w:sz w:val="22"/>
          <w:szCs w:val="22"/>
        </w:rPr>
        <w:t>a minimization function</w:t>
      </w:r>
      <w:r w:rsidR="00A40F5F">
        <w:rPr>
          <w:rFonts w:ascii="Calibri" w:hAnsi="Calibri"/>
          <w:sz w:val="22"/>
          <w:szCs w:val="22"/>
        </w:rPr>
        <w:t xml:space="preserve">. Once the program gets near to an optimum value it also tries to find the best sizes per knapsack, therefore if an optimum value were not given, it would not be able to do this. </w:t>
      </w:r>
    </w:p>
    <w:p w14:paraId="5DAE22E4" w14:textId="77777777" w:rsidR="00D46641" w:rsidRDefault="00D46641" w:rsidP="00EE2C31">
      <w:pPr>
        <w:spacing w:line="360" w:lineRule="auto"/>
        <w:ind w:left="720" w:firstLine="0"/>
        <w:rPr>
          <w:rFonts w:ascii="Calibri" w:hAnsi="Calibri"/>
          <w:sz w:val="22"/>
          <w:szCs w:val="22"/>
        </w:rPr>
      </w:pPr>
    </w:p>
    <w:p w14:paraId="24BC1032" w14:textId="1BAC7209" w:rsidR="00F86A17" w:rsidRPr="003926BE" w:rsidRDefault="00F86A17" w:rsidP="00EE2C31">
      <w:pPr>
        <w:spacing w:line="360" w:lineRule="auto"/>
        <w:ind w:left="720" w:firstLine="0"/>
        <w:rPr>
          <w:rFonts w:ascii="Calibri" w:hAnsi="Calibri"/>
          <w:sz w:val="22"/>
          <w:szCs w:val="22"/>
        </w:rPr>
      </w:pPr>
      <w:r>
        <w:rPr>
          <w:rFonts w:ascii="Calibri" w:hAnsi="Calibri"/>
          <w:sz w:val="22"/>
          <w:szCs w:val="22"/>
        </w:rPr>
        <w:lastRenderedPageBreak/>
        <w:t xml:space="preserve">In the current state of the program, if the outcome </w:t>
      </w:r>
      <w:r w:rsidR="00DE029B">
        <w:rPr>
          <w:rFonts w:ascii="Calibri" w:hAnsi="Calibri"/>
          <w:sz w:val="22"/>
          <w:szCs w:val="22"/>
        </w:rPr>
        <w:t>were</w:t>
      </w:r>
      <w:r>
        <w:rPr>
          <w:rFonts w:ascii="Calibri" w:hAnsi="Calibri"/>
          <w:sz w:val="22"/>
          <w:szCs w:val="22"/>
        </w:rPr>
        <w:t xml:space="preserve"> to find the optimum value given </w:t>
      </w:r>
      <w:r w:rsidR="00EC06F5">
        <w:rPr>
          <w:rFonts w:ascii="Calibri" w:hAnsi="Calibri"/>
          <w:sz w:val="22"/>
          <w:szCs w:val="22"/>
        </w:rPr>
        <w:t>a number of</w:t>
      </w:r>
      <w:r>
        <w:rPr>
          <w:rFonts w:ascii="Calibri" w:hAnsi="Calibri"/>
          <w:sz w:val="22"/>
          <w:szCs w:val="22"/>
        </w:rPr>
        <w:t xml:space="preserve"> knapsacks, objects, weights and sizes without </w:t>
      </w:r>
      <w:r w:rsidR="00F02A52">
        <w:rPr>
          <w:rFonts w:ascii="Calibri" w:hAnsi="Calibri"/>
          <w:sz w:val="22"/>
          <w:szCs w:val="22"/>
        </w:rPr>
        <w:t>an optimum value, a simple</w:t>
      </w:r>
      <w:r w:rsidR="00181D6D">
        <w:rPr>
          <w:rFonts w:ascii="Calibri" w:hAnsi="Calibri"/>
          <w:sz w:val="22"/>
          <w:szCs w:val="22"/>
        </w:rPr>
        <w:t xml:space="preserve"> function would have to be implemented to calculate an optimum value, which can be done simply using knapsack calculators and other research areas that are available.</w:t>
      </w:r>
    </w:p>
    <w:p w14:paraId="6A94D1C2" w14:textId="77777777" w:rsidR="008D3676" w:rsidRPr="008D3676" w:rsidRDefault="008D3676" w:rsidP="008D3676"/>
    <w:p w14:paraId="467A54A5" w14:textId="6A3FE6E0" w:rsidR="0037427F" w:rsidRDefault="0037427F" w:rsidP="0037427F">
      <w:pPr>
        <w:pStyle w:val="Heading2"/>
        <w:numPr>
          <w:ilvl w:val="1"/>
          <w:numId w:val="32"/>
        </w:numPr>
        <w:rPr>
          <w:rFonts w:ascii="Calibri" w:hAnsi="Calibri"/>
        </w:rPr>
      </w:pPr>
      <w:bookmarkStart w:id="55" w:name="_Toc69674115"/>
      <w:r w:rsidRPr="008D3676">
        <w:rPr>
          <w:rFonts w:ascii="Calibri" w:hAnsi="Calibri"/>
        </w:rPr>
        <w:t>Improvements</w:t>
      </w:r>
      <w:bookmarkEnd w:id="55"/>
    </w:p>
    <w:p w14:paraId="308912B1" w14:textId="5C22B71D" w:rsidR="008D3676" w:rsidRDefault="00AA15BD" w:rsidP="00AD6027">
      <w:pPr>
        <w:spacing w:line="360" w:lineRule="auto"/>
        <w:ind w:left="720" w:firstLine="0"/>
        <w:rPr>
          <w:rFonts w:ascii="Calibri" w:hAnsi="Calibri"/>
          <w:sz w:val="22"/>
          <w:szCs w:val="22"/>
        </w:rPr>
      </w:pPr>
      <w:r>
        <w:rPr>
          <w:rFonts w:ascii="Calibri" w:hAnsi="Calibri"/>
          <w:sz w:val="22"/>
          <w:szCs w:val="22"/>
        </w:rPr>
        <w:t xml:space="preserve">In terms of improvements, </w:t>
      </w:r>
      <w:r w:rsidR="00AD6027">
        <w:rPr>
          <w:rFonts w:ascii="Calibri" w:hAnsi="Calibri"/>
          <w:sz w:val="22"/>
          <w:szCs w:val="22"/>
        </w:rPr>
        <w:t>we could enhance the learning of this particle swarm optimization algorithm by looking into the area of neural networks</w:t>
      </w:r>
      <w:r w:rsidR="00083077">
        <w:rPr>
          <w:rFonts w:ascii="Calibri" w:hAnsi="Calibri"/>
          <w:sz w:val="22"/>
          <w:szCs w:val="22"/>
        </w:rPr>
        <w:t xml:space="preserve"> and Q-Learning by looking into deep Q-Learning which I believe could enhance the learning of this algorithm which would return even greater performance for optimizing larger data sets</w:t>
      </w:r>
      <w:r w:rsidR="00444A87">
        <w:rPr>
          <w:rFonts w:ascii="Calibri" w:hAnsi="Calibri"/>
          <w:sz w:val="22"/>
          <w:szCs w:val="22"/>
        </w:rPr>
        <w:t xml:space="preserve"> and would be a good comparison against </w:t>
      </w:r>
      <w:r w:rsidR="00DD3AA7">
        <w:rPr>
          <w:rFonts w:ascii="Calibri" w:hAnsi="Calibri"/>
          <w:sz w:val="22"/>
          <w:szCs w:val="22"/>
        </w:rPr>
        <w:t>the</w:t>
      </w:r>
      <w:r w:rsidR="00444A87">
        <w:rPr>
          <w:rFonts w:ascii="Calibri" w:hAnsi="Calibri"/>
          <w:sz w:val="22"/>
          <w:szCs w:val="22"/>
        </w:rPr>
        <w:t xml:space="preserve"> standard tabular Q-Learning algorithm </w:t>
      </w:r>
      <w:r w:rsidR="00DD3AA7">
        <w:rPr>
          <w:rFonts w:ascii="Calibri" w:hAnsi="Calibri"/>
          <w:sz w:val="22"/>
          <w:szCs w:val="22"/>
        </w:rPr>
        <w:t>implemented in this project.</w:t>
      </w:r>
    </w:p>
    <w:p w14:paraId="6D5963D6" w14:textId="75A5EE15" w:rsidR="00E11BA7" w:rsidRDefault="00E11BA7" w:rsidP="00E11BA7">
      <w:pPr>
        <w:spacing w:line="360" w:lineRule="auto"/>
        <w:rPr>
          <w:rFonts w:ascii="Calibri" w:hAnsi="Calibri"/>
          <w:sz w:val="22"/>
          <w:szCs w:val="22"/>
        </w:rPr>
      </w:pPr>
    </w:p>
    <w:p w14:paraId="79AB8BA5" w14:textId="414617F5" w:rsidR="00E11BA7" w:rsidRDefault="00E11BA7" w:rsidP="00FF537B">
      <w:pPr>
        <w:spacing w:line="360" w:lineRule="auto"/>
        <w:ind w:left="720" w:firstLine="0"/>
        <w:rPr>
          <w:rFonts w:ascii="Calibri" w:hAnsi="Calibri"/>
          <w:sz w:val="22"/>
          <w:szCs w:val="22"/>
        </w:rPr>
      </w:pPr>
      <w:r>
        <w:rPr>
          <w:rFonts w:ascii="Calibri" w:hAnsi="Calibri"/>
          <w:sz w:val="22"/>
          <w:szCs w:val="22"/>
        </w:rPr>
        <w:t xml:space="preserve">To improve the current program, as spoken above the removal of an optimum solution </w:t>
      </w:r>
      <w:r w:rsidR="00FF537B">
        <w:rPr>
          <w:rFonts w:ascii="Calibri" w:hAnsi="Calibri"/>
          <w:sz w:val="22"/>
          <w:szCs w:val="22"/>
        </w:rPr>
        <w:t>from the inputted data, a function to calculate an optimum value</w:t>
      </w:r>
      <w:r w:rsidR="005D74E6">
        <w:rPr>
          <w:rFonts w:ascii="Calibri" w:hAnsi="Calibri"/>
          <w:sz w:val="22"/>
          <w:szCs w:val="22"/>
        </w:rPr>
        <w:t xml:space="preserve"> given an input of</w:t>
      </w:r>
      <w:r w:rsidR="006E0AEC">
        <w:rPr>
          <w:rFonts w:ascii="Calibri" w:hAnsi="Calibri"/>
          <w:sz w:val="22"/>
          <w:szCs w:val="22"/>
        </w:rPr>
        <w:t xml:space="preserve"> number of knapsacks and number of objects followed by an array of weights and sizes could be implemented. This would allow </w:t>
      </w:r>
      <w:r w:rsidR="0085116F">
        <w:rPr>
          <w:rFonts w:ascii="Calibri" w:hAnsi="Calibri"/>
          <w:sz w:val="22"/>
          <w:szCs w:val="22"/>
        </w:rPr>
        <w:t>for a full optimization of any random 0-1 multidimensional knapsack problem</w:t>
      </w:r>
      <w:r w:rsidR="00786E06">
        <w:rPr>
          <w:rFonts w:ascii="Calibri" w:hAnsi="Calibri"/>
          <w:sz w:val="22"/>
          <w:szCs w:val="22"/>
        </w:rPr>
        <w:t xml:space="preserve"> given a structured </w:t>
      </w:r>
      <w:r w:rsidR="005C2002">
        <w:rPr>
          <w:rFonts w:ascii="Calibri" w:hAnsi="Calibri"/>
          <w:sz w:val="22"/>
          <w:szCs w:val="22"/>
        </w:rPr>
        <w:t>input of data via a text file.</w:t>
      </w:r>
      <w:r w:rsidR="00A11A9E">
        <w:rPr>
          <w:rFonts w:ascii="Calibri" w:hAnsi="Calibri"/>
          <w:sz w:val="22"/>
          <w:szCs w:val="22"/>
        </w:rPr>
        <w:t xml:space="preserve"> The addition of a function to automatically create a graph of data from the optimization process could also benefit and show instant results instead of taking data from a file </w:t>
      </w:r>
      <w:r w:rsidR="00FB5080">
        <w:rPr>
          <w:rFonts w:ascii="Calibri" w:hAnsi="Calibri"/>
          <w:sz w:val="22"/>
          <w:szCs w:val="22"/>
        </w:rPr>
        <w:t xml:space="preserve">and manipulating it yourself. The benefit of storing data into a file to then be manipulated was for </w:t>
      </w:r>
      <w:r w:rsidR="0061665F">
        <w:rPr>
          <w:rFonts w:ascii="Calibri" w:hAnsi="Calibri"/>
          <w:sz w:val="22"/>
          <w:szCs w:val="22"/>
        </w:rPr>
        <w:t xml:space="preserve">the purpose of this project to look back at all the data once it had been stored, but if you were looking at the program from a perspective of looking at performance </w:t>
      </w:r>
      <w:r w:rsidR="00B850E6">
        <w:rPr>
          <w:rFonts w:ascii="Calibri" w:hAnsi="Calibri"/>
          <w:sz w:val="22"/>
          <w:szCs w:val="22"/>
        </w:rPr>
        <w:t>from the algorithm running, a graph showing up the program had been complete would be a good idea.</w:t>
      </w:r>
    </w:p>
    <w:p w14:paraId="246651AE" w14:textId="4F25CFA7" w:rsidR="001159E9" w:rsidRDefault="001159E9" w:rsidP="00FF537B">
      <w:pPr>
        <w:spacing w:line="360" w:lineRule="auto"/>
        <w:ind w:left="720" w:firstLine="0"/>
        <w:rPr>
          <w:rFonts w:ascii="Calibri" w:hAnsi="Calibri"/>
          <w:sz w:val="22"/>
          <w:szCs w:val="22"/>
        </w:rPr>
      </w:pPr>
    </w:p>
    <w:p w14:paraId="789C118E" w14:textId="1346A449" w:rsidR="001159E9" w:rsidRDefault="001159E9" w:rsidP="00FF537B">
      <w:pPr>
        <w:spacing w:line="360" w:lineRule="auto"/>
        <w:ind w:left="720" w:firstLine="0"/>
        <w:rPr>
          <w:rFonts w:ascii="Calibri" w:hAnsi="Calibri"/>
          <w:sz w:val="22"/>
          <w:szCs w:val="22"/>
        </w:rPr>
      </w:pPr>
      <w:r>
        <w:rPr>
          <w:rFonts w:ascii="Calibri" w:hAnsi="Calibri"/>
          <w:sz w:val="22"/>
          <w:szCs w:val="22"/>
        </w:rPr>
        <w:t xml:space="preserve">To further show the movement of the particle swarm optimization </w:t>
      </w:r>
      <w:r w:rsidR="00010794">
        <w:rPr>
          <w:rFonts w:ascii="Calibri" w:hAnsi="Calibri"/>
          <w:sz w:val="22"/>
          <w:szCs w:val="22"/>
        </w:rPr>
        <w:t xml:space="preserve">a 3-D model of a graph showing the positions and velocities of each particle with their solution could be implemented therefore over the duration of </w:t>
      </w:r>
      <w:r w:rsidR="00DC7B6C">
        <w:rPr>
          <w:rFonts w:ascii="Calibri" w:hAnsi="Calibri"/>
          <w:sz w:val="22"/>
          <w:szCs w:val="22"/>
        </w:rPr>
        <w:t>optimization.</w:t>
      </w:r>
      <w:r w:rsidR="00010794">
        <w:rPr>
          <w:rFonts w:ascii="Calibri" w:hAnsi="Calibri"/>
          <w:sz w:val="22"/>
          <w:szCs w:val="22"/>
        </w:rPr>
        <w:t xml:space="preserve"> </w:t>
      </w:r>
      <w:r w:rsidR="00DC7B6C">
        <w:rPr>
          <w:rFonts w:ascii="Calibri" w:hAnsi="Calibri"/>
          <w:sz w:val="22"/>
          <w:szCs w:val="22"/>
        </w:rPr>
        <w:t xml:space="preserve">I believe this would be a great addition to see the movement </w:t>
      </w:r>
      <w:r w:rsidR="00DD51D3">
        <w:rPr>
          <w:rFonts w:ascii="Calibri" w:hAnsi="Calibri"/>
          <w:sz w:val="22"/>
          <w:szCs w:val="22"/>
        </w:rPr>
        <w:t xml:space="preserve">itself as the </w:t>
      </w:r>
      <w:r w:rsidR="00E315FC">
        <w:rPr>
          <w:rFonts w:ascii="Calibri" w:hAnsi="Calibri"/>
          <w:sz w:val="22"/>
          <w:szCs w:val="22"/>
        </w:rPr>
        <w:t>particle’s</w:t>
      </w:r>
      <w:r w:rsidR="00DD51D3">
        <w:rPr>
          <w:rFonts w:ascii="Calibri" w:hAnsi="Calibri"/>
          <w:sz w:val="22"/>
          <w:szCs w:val="22"/>
        </w:rPr>
        <w:t xml:space="preserve"> fitness grow better over time</w:t>
      </w:r>
      <w:r w:rsidR="003C07B3">
        <w:rPr>
          <w:rFonts w:ascii="Calibri" w:hAnsi="Calibri"/>
          <w:sz w:val="22"/>
          <w:szCs w:val="22"/>
        </w:rPr>
        <w:t xml:space="preserve">. </w:t>
      </w:r>
      <w:r w:rsidR="00E315FC">
        <w:rPr>
          <w:rFonts w:ascii="Calibri" w:hAnsi="Calibri"/>
          <w:sz w:val="22"/>
          <w:szCs w:val="22"/>
        </w:rPr>
        <w:t xml:space="preserve">This would increase runtime due to the movement of the 3-D model taking up computational time therefore results may vary, due to </w:t>
      </w:r>
      <w:r w:rsidR="004B13C1">
        <w:rPr>
          <w:rFonts w:ascii="Calibri" w:hAnsi="Calibri"/>
          <w:sz w:val="22"/>
          <w:szCs w:val="22"/>
        </w:rPr>
        <w:t>optimization results being better with a faster computational time overall.</w:t>
      </w:r>
    </w:p>
    <w:p w14:paraId="667F7B2B" w14:textId="77777777" w:rsidR="00083077" w:rsidRPr="00AA15BD" w:rsidRDefault="00083077" w:rsidP="00AD6027">
      <w:pPr>
        <w:spacing w:line="360" w:lineRule="auto"/>
        <w:ind w:left="720" w:firstLine="0"/>
        <w:rPr>
          <w:rFonts w:ascii="Calibri" w:hAnsi="Calibri"/>
          <w:sz w:val="22"/>
          <w:szCs w:val="22"/>
        </w:rPr>
      </w:pPr>
    </w:p>
    <w:p w14:paraId="70680791" w14:textId="1E1ED177" w:rsidR="0037427F" w:rsidRDefault="005545A6" w:rsidP="005545A6">
      <w:pPr>
        <w:pStyle w:val="Heading2"/>
        <w:numPr>
          <w:ilvl w:val="1"/>
          <w:numId w:val="32"/>
        </w:numPr>
        <w:rPr>
          <w:rFonts w:ascii="Calibri" w:hAnsi="Calibri"/>
        </w:rPr>
      </w:pPr>
      <w:bookmarkStart w:id="56" w:name="_Toc69674116"/>
      <w:r w:rsidRPr="008D3676">
        <w:rPr>
          <w:rFonts w:ascii="Calibri" w:hAnsi="Calibri"/>
        </w:rPr>
        <w:lastRenderedPageBreak/>
        <w:t>Reflection</w:t>
      </w:r>
      <w:r w:rsidR="00DA1A46">
        <w:rPr>
          <w:rFonts w:ascii="Calibri" w:hAnsi="Calibri"/>
        </w:rPr>
        <w:t xml:space="preserve"> and Feedback</w:t>
      </w:r>
      <w:bookmarkEnd w:id="56"/>
    </w:p>
    <w:p w14:paraId="09EB76E3" w14:textId="47D297B0" w:rsidR="008D3676" w:rsidRDefault="004C08B6" w:rsidP="00AC2B61">
      <w:pPr>
        <w:spacing w:line="360" w:lineRule="auto"/>
        <w:ind w:left="720" w:firstLine="0"/>
        <w:rPr>
          <w:rFonts w:ascii="Calibri" w:hAnsi="Calibri"/>
          <w:sz w:val="22"/>
          <w:szCs w:val="22"/>
        </w:rPr>
      </w:pPr>
      <w:r>
        <w:rPr>
          <w:rFonts w:ascii="Calibri" w:hAnsi="Calibri"/>
          <w:sz w:val="22"/>
          <w:szCs w:val="22"/>
        </w:rPr>
        <w:t xml:space="preserve">The research </w:t>
      </w:r>
      <w:r w:rsidR="00AC2B61">
        <w:rPr>
          <w:rFonts w:ascii="Calibri" w:hAnsi="Calibri"/>
          <w:sz w:val="22"/>
          <w:szCs w:val="22"/>
        </w:rPr>
        <w:t xml:space="preserve">gave some great understanding to particle swarm optimization, Q-Learning, adaptive selection and the 0-1 MKP itself and was beneficial to </w:t>
      </w:r>
      <w:r w:rsidR="00533859">
        <w:rPr>
          <w:rFonts w:ascii="Calibri" w:hAnsi="Calibri"/>
          <w:sz w:val="22"/>
          <w:szCs w:val="22"/>
        </w:rPr>
        <w:t>the</w:t>
      </w:r>
      <w:r w:rsidR="00AC2B61">
        <w:rPr>
          <w:rFonts w:ascii="Calibri" w:hAnsi="Calibri"/>
          <w:sz w:val="22"/>
          <w:szCs w:val="22"/>
        </w:rPr>
        <w:t xml:space="preserve"> design and the implementation sections, finding </w:t>
      </w:r>
      <w:r w:rsidR="005E68F7">
        <w:rPr>
          <w:rFonts w:ascii="Calibri" w:hAnsi="Calibri"/>
          <w:sz w:val="22"/>
          <w:szCs w:val="22"/>
        </w:rPr>
        <w:t xml:space="preserve">past implementations of similar </w:t>
      </w:r>
      <w:r w:rsidR="00A14BDF">
        <w:rPr>
          <w:rFonts w:ascii="Calibri" w:hAnsi="Calibri"/>
          <w:sz w:val="22"/>
          <w:szCs w:val="22"/>
        </w:rPr>
        <w:t>implementations using particle swarm optimization on problems such as the 0-1 MKP made me look at the structure of the program and made me make dec</w:t>
      </w:r>
      <w:r w:rsidR="00C308E9">
        <w:rPr>
          <w:rFonts w:ascii="Calibri" w:hAnsi="Calibri"/>
          <w:sz w:val="22"/>
          <w:szCs w:val="22"/>
        </w:rPr>
        <w:t xml:space="preserve">isions on how the overall product would </w:t>
      </w:r>
      <w:r w:rsidR="00533859">
        <w:rPr>
          <w:rFonts w:ascii="Calibri" w:hAnsi="Calibri"/>
          <w:sz w:val="22"/>
          <w:szCs w:val="22"/>
        </w:rPr>
        <w:t>connect</w:t>
      </w:r>
      <w:r w:rsidR="00C308E9">
        <w:rPr>
          <w:rFonts w:ascii="Calibri" w:hAnsi="Calibri"/>
          <w:sz w:val="22"/>
          <w:szCs w:val="22"/>
        </w:rPr>
        <w:t xml:space="preserve"> and perform</w:t>
      </w:r>
      <w:r w:rsidR="0004568E">
        <w:rPr>
          <w:rFonts w:ascii="Calibri" w:hAnsi="Calibri"/>
          <w:sz w:val="22"/>
          <w:szCs w:val="22"/>
        </w:rPr>
        <w:t>.</w:t>
      </w:r>
    </w:p>
    <w:p w14:paraId="459D7801" w14:textId="4511A70A" w:rsidR="00533859" w:rsidRDefault="00533859" w:rsidP="00AC2B61">
      <w:pPr>
        <w:spacing w:line="360" w:lineRule="auto"/>
        <w:ind w:left="720" w:firstLine="0"/>
        <w:rPr>
          <w:rFonts w:ascii="Calibri" w:hAnsi="Calibri"/>
          <w:sz w:val="22"/>
          <w:szCs w:val="22"/>
        </w:rPr>
      </w:pPr>
    </w:p>
    <w:p w14:paraId="5141FAF5" w14:textId="45FD2954" w:rsidR="00533859" w:rsidRDefault="00BA7854" w:rsidP="00AC2B61">
      <w:pPr>
        <w:spacing w:line="360" w:lineRule="auto"/>
        <w:ind w:left="720" w:firstLine="0"/>
        <w:rPr>
          <w:rFonts w:ascii="Calibri" w:hAnsi="Calibri"/>
          <w:sz w:val="22"/>
          <w:szCs w:val="22"/>
        </w:rPr>
      </w:pPr>
      <w:r>
        <w:rPr>
          <w:rFonts w:ascii="Calibri" w:hAnsi="Calibri"/>
          <w:sz w:val="22"/>
          <w:szCs w:val="22"/>
        </w:rPr>
        <w:t xml:space="preserve">The requirements made me understand the direction in which I needed to follow </w:t>
      </w:r>
      <w:r w:rsidR="006D23A1">
        <w:rPr>
          <w:rFonts w:ascii="Calibri" w:hAnsi="Calibri"/>
          <w:sz w:val="22"/>
          <w:szCs w:val="22"/>
        </w:rPr>
        <w:t>as I went through each sprint and each design process</w:t>
      </w:r>
      <w:r w:rsidR="0050466A">
        <w:rPr>
          <w:rFonts w:ascii="Calibri" w:hAnsi="Calibri"/>
          <w:sz w:val="22"/>
          <w:szCs w:val="22"/>
        </w:rPr>
        <w:t xml:space="preserve">. I believe that all these requirements were met at the highest level </w:t>
      </w:r>
      <w:r w:rsidR="00EC648C">
        <w:rPr>
          <w:rFonts w:ascii="Calibri" w:hAnsi="Calibri"/>
          <w:sz w:val="22"/>
          <w:szCs w:val="22"/>
        </w:rPr>
        <w:t>possible,</w:t>
      </w:r>
      <w:r w:rsidR="008F0063">
        <w:rPr>
          <w:rFonts w:ascii="Calibri" w:hAnsi="Calibri"/>
          <w:sz w:val="22"/>
          <w:szCs w:val="22"/>
        </w:rPr>
        <w:t xml:space="preserve"> and I am </w:t>
      </w:r>
      <w:r w:rsidR="00EC648C">
        <w:rPr>
          <w:rFonts w:ascii="Calibri" w:hAnsi="Calibri"/>
          <w:sz w:val="22"/>
          <w:szCs w:val="22"/>
        </w:rPr>
        <w:t xml:space="preserve">pleased at how this project unfolded and the final product implemented. Areas such as the </w:t>
      </w:r>
      <w:r w:rsidR="008A6A92">
        <w:rPr>
          <w:rFonts w:ascii="Calibri" w:hAnsi="Calibri"/>
          <w:sz w:val="22"/>
          <w:szCs w:val="22"/>
        </w:rPr>
        <w:t xml:space="preserve">tabular Q-Learning implementation at first </w:t>
      </w:r>
      <w:r w:rsidR="005827CE">
        <w:rPr>
          <w:rFonts w:ascii="Calibri" w:hAnsi="Calibri"/>
          <w:sz w:val="22"/>
          <w:szCs w:val="22"/>
        </w:rPr>
        <w:t xml:space="preserve">looked </w:t>
      </w:r>
      <w:r w:rsidR="00BE72EB">
        <w:rPr>
          <w:rFonts w:ascii="Calibri" w:hAnsi="Calibri"/>
          <w:sz w:val="22"/>
          <w:szCs w:val="22"/>
        </w:rPr>
        <w:t xml:space="preserve">difficult but after </w:t>
      </w:r>
      <w:r w:rsidR="008135A9">
        <w:rPr>
          <w:rFonts w:ascii="Calibri" w:hAnsi="Calibri"/>
          <w:sz w:val="22"/>
          <w:szCs w:val="22"/>
        </w:rPr>
        <w:t>the literature review looking at areas of Q-Learning and how it can be implemented</w:t>
      </w:r>
      <w:r w:rsidR="003D2DE9">
        <w:rPr>
          <w:rFonts w:ascii="Calibri" w:hAnsi="Calibri"/>
          <w:sz w:val="22"/>
          <w:szCs w:val="22"/>
        </w:rPr>
        <w:t>,</w:t>
      </w:r>
      <w:r w:rsidR="008135A9">
        <w:rPr>
          <w:rFonts w:ascii="Calibri" w:hAnsi="Calibri"/>
          <w:sz w:val="22"/>
          <w:szCs w:val="22"/>
        </w:rPr>
        <w:t xml:space="preserve"> I discussed and </w:t>
      </w:r>
      <w:r w:rsidR="003D2DE9">
        <w:rPr>
          <w:rFonts w:ascii="Calibri" w:hAnsi="Calibri"/>
          <w:sz w:val="22"/>
          <w:szCs w:val="22"/>
        </w:rPr>
        <w:t>brainstormed ideas on how the information could be classified within the table which eventually became the idea for the pseudocode designed.</w:t>
      </w:r>
    </w:p>
    <w:p w14:paraId="46E0059A" w14:textId="77777777" w:rsidR="004C08B6" w:rsidRPr="004C08B6" w:rsidRDefault="004C08B6" w:rsidP="008D3676">
      <w:pPr>
        <w:rPr>
          <w:rFonts w:ascii="Calibri" w:hAnsi="Calibri"/>
          <w:sz w:val="22"/>
          <w:szCs w:val="22"/>
        </w:rPr>
      </w:pPr>
    </w:p>
    <w:p w14:paraId="1E4FEF42" w14:textId="3F5EC9D2" w:rsidR="00276C05" w:rsidRDefault="00276C05" w:rsidP="00276C05">
      <w:pPr>
        <w:spacing w:line="360" w:lineRule="auto"/>
        <w:ind w:left="720" w:firstLine="0"/>
        <w:rPr>
          <w:rFonts w:ascii="Calibri" w:hAnsi="Calibri"/>
          <w:sz w:val="22"/>
          <w:szCs w:val="22"/>
        </w:rPr>
      </w:pPr>
      <w:r>
        <w:rPr>
          <w:rFonts w:ascii="Calibri" w:hAnsi="Calibri"/>
          <w:sz w:val="22"/>
          <w:szCs w:val="22"/>
        </w:rPr>
        <w:t>In the first meetings with Mehmet, we discussed the problem of the 0-1 MKP so that was fully understandable</w:t>
      </w:r>
      <w:r w:rsidR="005D7C32">
        <w:rPr>
          <w:rFonts w:ascii="Calibri" w:hAnsi="Calibri"/>
          <w:sz w:val="22"/>
          <w:szCs w:val="22"/>
        </w:rPr>
        <w:t xml:space="preserve">, we then progressed into the application of particle swarm optimization into this problem, then I proceeded to do my research and to design ideas and </w:t>
      </w:r>
      <w:r w:rsidR="008A777C">
        <w:rPr>
          <w:rFonts w:ascii="Calibri" w:hAnsi="Calibri"/>
          <w:sz w:val="22"/>
          <w:szCs w:val="22"/>
        </w:rPr>
        <w:t>notes</w:t>
      </w:r>
      <w:r w:rsidR="005D7C32">
        <w:rPr>
          <w:rFonts w:ascii="Calibri" w:hAnsi="Calibri"/>
          <w:sz w:val="22"/>
          <w:szCs w:val="22"/>
        </w:rPr>
        <w:t xml:space="preserve"> as </w:t>
      </w:r>
      <w:r w:rsidR="008A777C">
        <w:rPr>
          <w:rFonts w:ascii="Calibri" w:hAnsi="Calibri"/>
          <w:sz w:val="22"/>
          <w:szCs w:val="22"/>
        </w:rPr>
        <w:t>I was doing my research to use in creating pseudocode etc</w:t>
      </w:r>
      <w:r>
        <w:rPr>
          <w:rFonts w:ascii="Calibri" w:hAnsi="Calibri"/>
          <w:sz w:val="22"/>
          <w:szCs w:val="22"/>
        </w:rPr>
        <w:t>.</w:t>
      </w:r>
      <w:r w:rsidR="00A33D9F">
        <w:rPr>
          <w:rFonts w:ascii="Calibri" w:hAnsi="Calibri"/>
          <w:sz w:val="22"/>
          <w:szCs w:val="22"/>
        </w:rPr>
        <w:t xml:space="preserve"> As meetings progressed</w:t>
      </w:r>
      <w:r w:rsidR="008A777C">
        <w:rPr>
          <w:rFonts w:ascii="Calibri" w:hAnsi="Calibri"/>
          <w:sz w:val="22"/>
          <w:szCs w:val="22"/>
        </w:rPr>
        <w:t xml:space="preserve">, pseudocode and ideas would be brainstormed every meeting or submitted before a meeting to </w:t>
      </w:r>
      <w:r w:rsidR="00372DE1">
        <w:rPr>
          <w:rFonts w:ascii="Calibri" w:hAnsi="Calibri"/>
          <w:sz w:val="22"/>
          <w:szCs w:val="22"/>
        </w:rPr>
        <w:t>get some feedback on how it could be changed or if it were good to start implementing to get some idea of how it would produce results. This process repeated throughout simple PSO implementation, mutation, adaptive selection and Q-Learning implementation.</w:t>
      </w:r>
      <w:r w:rsidR="00542A91">
        <w:rPr>
          <w:rFonts w:ascii="Calibri" w:hAnsi="Calibri"/>
          <w:sz w:val="22"/>
          <w:szCs w:val="22"/>
        </w:rPr>
        <w:t xml:space="preserve"> I was given great feedback with my requirements and design diagrams, stating what was expected of each one and the main areas to </w:t>
      </w:r>
      <w:r w:rsidR="00CF0C58">
        <w:rPr>
          <w:rFonts w:ascii="Calibri" w:hAnsi="Calibri"/>
          <w:sz w:val="22"/>
          <w:szCs w:val="22"/>
        </w:rPr>
        <w:t xml:space="preserve">show per diagram. </w:t>
      </w:r>
    </w:p>
    <w:p w14:paraId="32714A77" w14:textId="3F429484" w:rsidR="00A70D5C" w:rsidRDefault="00A70D5C" w:rsidP="00276C05">
      <w:pPr>
        <w:spacing w:line="360" w:lineRule="auto"/>
        <w:ind w:left="720" w:firstLine="0"/>
        <w:rPr>
          <w:rFonts w:ascii="Calibri" w:hAnsi="Calibri"/>
          <w:sz w:val="22"/>
          <w:szCs w:val="22"/>
        </w:rPr>
      </w:pPr>
    </w:p>
    <w:p w14:paraId="78486B42" w14:textId="36A24F0B" w:rsidR="00A70D5C" w:rsidRDefault="00A70D5C" w:rsidP="00276C05">
      <w:pPr>
        <w:spacing w:line="360" w:lineRule="auto"/>
        <w:ind w:left="720" w:firstLine="0"/>
        <w:rPr>
          <w:rFonts w:ascii="Calibri" w:hAnsi="Calibri"/>
          <w:sz w:val="22"/>
          <w:szCs w:val="22"/>
        </w:rPr>
      </w:pPr>
      <w:r>
        <w:rPr>
          <w:rFonts w:ascii="Calibri" w:hAnsi="Calibri"/>
          <w:sz w:val="22"/>
          <w:szCs w:val="22"/>
        </w:rPr>
        <w:t>During implementation</w:t>
      </w:r>
      <w:r w:rsidR="00950551">
        <w:rPr>
          <w:rFonts w:ascii="Calibri" w:hAnsi="Calibri"/>
          <w:sz w:val="22"/>
          <w:szCs w:val="22"/>
        </w:rPr>
        <w:t>,</w:t>
      </w:r>
      <w:r>
        <w:rPr>
          <w:rFonts w:ascii="Calibri" w:hAnsi="Calibri"/>
          <w:sz w:val="22"/>
          <w:szCs w:val="22"/>
        </w:rPr>
        <w:t xml:space="preserve"> many different versions of each implementation (simple PSO, multiple mutation, adaptive selection, Q-Learning) were all </w:t>
      </w:r>
      <w:r w:rsidR="00EF43BD">
        <w:rPr>
          <w:rFonts w:ascii="Calibri" w:hAnsi="Calibri"/>
          <w:sz w:val="22"/>
          <w:szCs w:val="22"/>
        </w:rPr>
        <w:t xml:space="preserve">shown to Mehmet with </w:t>
      </w:r>
      <w:r w:rsidR="00950551">
        <w:rPr>
          <w:rFonts w:ascii="Calibri" w:hAnsi="Calibri"/>
          <w:sz w:val="22"/>
          <w:szCs w:val="22"/>
        </w:rPr>
        <w:t>feedback</w:t>
      </w:r>
      <w:r w:rsidR="00EF43BD">
        <w:rPr>
          <w:rFonts w:ascii="Calibri" w:hAnsi="Calibri"/>
          <w:sz w:val="22"/>
          <w:szCs w:val="22"/>
        </w:rPr>
        <w:t xml:space="preserve"> to certain areas which </w:t>
      </w:r>
      <w:r w:rsidR="00950551">
        <w:rPr>
          <w:rFonts w:ascii="Calibri" w:hAnsi="Calibri"/>
          <w:sz w:val="22"/>
          <w:szCs w:val="22"/>
        </w:rPr>
        <w:t>did not</w:t>
      </w:r>
      <w:r w:rsidR="00EF43BD">
        <w:rPr>
          <w:rFonts w:ascii="Calibri" w:hAnsi="Calibri"/>
          <w:sz w:val="22"/>
          <w:szCs w:val="22"/>
        </w:rPr>
        <w:t xml:space="preserve"> look correct but had the correct idea and only a few changes were necessary. </w:t>
      </w:r>
      <w:r w:rsidR="00950551">
        <w:rPr>
          <w:rFonts w:ascii="Calibri" w:hAnsi="Calibri"/>
          <w:sz w:val="22"/>
          <w:szCs w:val="22"/>
        </w:rPr>
        <w:t>During the feedback, no major changes were necessary which I was content with</w:t>
      </w:r>
      <w:r w:rsidR="004F578B">
        <w:rPr>
          <w:rFonts w:ascii="Calibri" w:hAnsi="Calibri"/>
          <w:sz w:val="22"/>
          <w:szCs w:val="22"/>
        </w:rPr>
        <w:t xml:space="preserve">. </w:t>
      </w:r>
      <w:r w:rsidR="007E1B37">
        <w:rPr>
          <w:rFonts w:ascii="Calibri" w:hAnsi="Calibri"/>
          <w:sz w:val="22"/>
          <w:szCs w:val="22"/>
        </w:rPr>
        <w:lastRenderedPageBreak/>
        <w:t xml:space="preserve">Feedback after the simple mutation implementation therefore </w:t>
      </w:r>
      <w:r w:rsidR="003C6E0C">
        <w:rPr>
          <w:rFonts w:ascii="Calibri" w:hAnsi="Calibri"/>
          <w:sz w:val="22"/>
          <w:szCs w:val="22"/>
        </w:rPr>
        <w:t>led</w:t>
      </w:r>
      <w:r w:rsidR="007E1B37">
        <w:rPr>
          <w:rFonts w:ascii="Calibri" w:hAnsi="Calibri"/>
          <w:sz w:val="22"/>
          <w:szCs w:val="22"/>
        </w:rPr>
        <w:t xml:space="preserve"> to the idea of having a multiple mutation operator firstly selected by </w:t>
      </w:r>
      <w:r w:rsidR="00C82209">
        <w:rPr>
          <w:rFonts w:ascii="Calibri" w:hAnsi="Calibri"/>
          <w:sz w:val="22"/>
          <w:szCs w:val="22"/>
        </w:rPr>
        <w:t>a random number generator and that then lead to the idea of using adaptive mutation selection.</w:t>
      </w:r>
    </w:p>
    <w:p w14:paraId="1D9C5DFA" w14:textId="5328A63C" w:rsidR="00950551" w:rsidRDefault="00950551" w:rsidP="00276C05">
      <w:pPr>
        <w:spacing w:line="360" w:lineRule="auto"/>
        <w:ind w:left="720" w:firstLine="0"/>
        <w:rPr>
          <w:rFonts w:ascii="Calibri" w:hAnsi="Calibri"/>
          <w:sz w:val="22"/>
          <w:szCs w:val="22"/>
        </w:rPr>
      </w:pPr>
    </w:p>
    <w:p w14:paraId="597E1E85" w14:textId="3AA0FF7C" w:rsidR="00950551" w:rsidRPr="00276C05" w:rsidRDefault="00A65079" w:rsidP="00276C05">
      <w:pPr>
        <w:spacing w:line="360" w:lineRule="auto"/>
        <w:ind w:left="720" w:firstLine="0"/>
        <w:rPr>
          <w:rFonts w:ascii="Calibri" w:hAnsi="Calibri"/>
          <w:sz w:val="22"/>
          <w:szCs w:val="22"/>
        </w:rPr>
      </w:pPr>
      <w:r>
        <w:rPr>
          <w:rFonts w:ascii="Calibri" w:hAnsi="Calibri"/>
          <w:sz w:val="22"/>
          <w:szCs w:val="22"/>
        </w:rPr>
        <w:t>The feedback provided by my supervisor on the project in progress day was positive and highlighted areas where the figures I have created were impressive and where to improve and what to continue with. Overall, the feedback was good and little changes were needed and ideas were brainstormed on how to improve further.</w:t>
      </w:r>
    </w:p>
    <w:p w14:paraId="698396E1" w14:textId="78402CCC" w:rsidR="00A003AD" w:rsidRDefault="00A003AD" w:rsidP="00CF0C58">
      <w:pPr>
        <w:ind w:firstLine="0"/>
      </w:pPr>
    </w:p>
    <w:p w14:paraId="2438000E" w14:textId="209E4E81" w:rsidR="00A003AD" w:rsidRDefault="00A003AD" w:rsidP="00336873">
      <w:pPr>
        <w:pStyle w:val="Heading1"/>
        <w:numPr>
          <w:ilvl w:val="0"/>
          <w:numId w:val="32"/>
        </w:numPr>
        <w:jc w:val="left"/>
        <w:rPr>
          <w:rFonts w:ascii="Calibri" w:hAnsi="Calibri"/>
        </w:rPr>
      </w:pPr>
      <w:bookmarkStart w:id="57" w:name="_Toc69674117"/>
      <w:r w:rsidRPr="00336873">
        <w:rPr>
          <w:rFonts w:ascii="Calibri" w:hAnsi="Calibri"/>
        </w:rPr>
        <w:t>Conclusion</w:t>
      </w:r>
      <w:bookmarkEnd w:id="57"/>
    </w:p>
    <w:p w14:paraId="74366814" w14:textId="053E1209" w:rsidR="003C6E0C" w:rsidRDefault="007D77E5" w:rsidP="008326B5">
      <w:pPr>
        <w:spacing w:line="360" w:lineRule="auto"/>
        <w:ind w:left="720" w:firstLine="0"/>
        <w:rPr>
          <w:rFonts w:ascii="Calibri" w:hAnsi="Calibri"/>
          <w:sz w:val="22"/>
          <w:szCs w:val="22"/>
        </w:rPr>
      </w:pPr>
      <w:r>
        <w:rPr>
          <w:rFonts w:ascii="Calibri" w:hAnsi="Calibri"/>
          <w:sz w:val="22"/>
          <w:szCs w:val="22"/>
        </w:rPr>
        <w:t xml:space="preserve">The </w:t>
      </w:r>
      <w:r w:rsidR="008326B5">
        <w:rPr>
          <w:rFonts w:ascii="Calibri" w:hAnsi="Calibri"/>
          <w:sz w:val="22"/>
          <w:szCs w:val="22"/>
        </w:rPr>
        <w:t xml:space="preserve">aim for this project was to implement a particle swarm optimization algorithm with reinforcement learning to solve </w:t>
      </w:r>
      <w:r w:rsidR="00DC0216">
        <w:rPr>
          <w:rFonts w:ascii="Calibri" w:hAnsi="Calibri"/>
          <w:sz w:val="22"/>
          <w:szCs w:val="22"/>
        </w:rPr>
        <w:t xml:space="preserve">a chosen optimization problem in the 0-1 multidimensional knapsack problem. </w:t>
      </w:r>
      <w:r w:rsidR="002464A1">
        <w:rPr>
          <w:rFonts w:ascii="Calibri" w:hAnsi="Calibri"/>
          <w:sz w:val="22"/>
          <w:szCs w:val="22"/>
        </w:rPr>
        <w:t xml:space="preserve">Versions of the algorithm created throughout implementation were saved to compare performance. </w:t>
      </w:r>
      <w:r w:rsidR="00004DBD">
        <w:rPr>
          <w:rFonts w:ascii="Calibri" w:hAnsi="Calibri"/>
          <w:sz w:val="22"/>
          <w:szCs w:val="22"/>
        </w:rPr>
        <w:t xml:space="preserve">The </w:t>
      </w:r>
      <w:r w:rsidR="00130C85">
        <w:rPr>
          <w:rFonts w:ascii="Calibri" w:hAnsi="Calibri"/>
          <w:sz w:val="22"/>
          <w:szCs w:val="22"/>
        </w:rPr>
        <w:t>algorithm allows the user to select from a range of data sets to which the algorithm then optimizes the data inputted</w:t>
      </w:r>
      <w:r w:rsidR="002464A1">
        <w:rPr>
          <w:rFonts w:ascii="Calibri" w:hAnsi="Calibri"/>
          <w:sz w:val="22"/>
          <w:szCs w:val="22"/>
        </w:rPr>
        <w:t xml:space="preserve">, these results </w:t>
      </w:r>
      <w:r w:rsidR="00D27442">
        <w:rPr>
          <w:rFonts w:ascii="Calibri" w:hAnsi="Calibri"/>
          <w:sz w:val="22"/>
          <w:szCs w:val="22"/>
        </w:rPr>
        <w:t xml:space="preserve">can be compared with the other versions of the algorithm to display as implementation </w:t>
      </w:r>
      <w:r w:rsidR="006A142C">
        <w:rPr>
          <w:rFonts w:ascii="Calibri" w:hAnsi="Calibri"/>
          <w:sz w:val="22"/>
          <w:szCs w:val="22"/>
        </w:rPr>
        <w:t xml:space="preserve">advanced, so did the overall performance of the algorithm in relation to </w:t>
      </w:r>
      <w:r w:rsidR="00382875">
        <w:rPr>
          <w:rFonts w:ascii="Calibri" w:hAnsi="Calibri"/>
          <w:sz w:val="22"/>
          <w:szCs w:val="22"/>
        </w:rPr>
        <w:t xml:space="preserve">the generations taken to find optimum solutions within data sets </w:t>
      </w:r>
      <w:r w:rsidR="00182070">
        <w:rPr>
          <w:rFonts w:ascii="Calibri" w:hAnsi="Calibri"/>
          <w:sz w:val="22"/>
          <w:szCs w:val="22"/>
        </w:rPr>
        <w:t>and</w:t>
      </w:r>
      <w:r w:rsidR="00382875">
        <w:rPr>
          <w:rFonts w:ascii="Calibri" w:hAnsi="Calibri"/>
          <w:sz w:val="22"/>
          <w:szCs w:val="22"/>
        </w:rPr>
        <w:t xml:space="preserve"> the percentage of optimum solutions reached over an average number of runs. </w:t>
      </w:r>
      <w:r w:rsidR="00182070">
        <w:rPr>
          <w:rFonts w:ascii="Calibri" w:hAnsi="Calibri"/>
          <w:sz w:val="22"/>
          <w:szCs w:val="22"/>
        </w:rPr>
        <w:t>From the testing results shown and the data produced, a conclusion can be made that the implementation of the particle swarm optimization with reinforcement learning was a success.</w:t>
      </w:r>
    </w:p>
    <w:p w14:paraId="39469014" w14:textId="63121A91" w:rsidR="000E23F4" w:rsidRDefault="000E23F4" w:rsidP="008326B5">
      <w:pPr>
        <w:spacing w:line="360" w:lineRule="auto"/>
        <w:ind w:left="720" w:firstLine="0"/>
        <w:rPr>
          <w:rFonts w:ascii="Calibri" w:hAnsi="Calibri"/>
          <w:sz w:val="22"/>
          <w:szCs w:val="22"/>
        </w:rPr>
      </w:pPr>
    </w:p>
    <w:p w14:paraId="48921B92" w14:textId="7BFEC9AF" w:rsidR="000E23F4" w:rsidRDefault="000E23F4" w:rsidP="008326B5">
      <w:pPr>
        <w:spacing w:line="360" w:lineRule="auto"/>
        <w:ind w:left="720" w:firstLine="0"/>
        <w:rPr>
          <w:rFonts w:ascii="Calibri" w:hAnsi="Calibri"/>
          <w:sz w:val="22"/>
          <w:szCs w:val="22"/>
        </w:rPr>
      </w:pPr>
      <w:r>
        <w:rPr>
          <w:rFonts w:ascii="Calibri" w:hAnsi="Calibri"/>
          <w:sz w:val="22"/>
          <w:szCs w:val="22"/>
        </w:rPr>
        <w:t xml:space="preserve">The achievements from this project are the implementation of a fully working particle swarm optimization with reinforcement learning and the </w:t>
      </w:r>
      <w:r w:rsidR="002B67C3">
        <w:rPr>
          <w:rFonts w:ascii="Calibri" w:hAnsi="Calibri"/>
          <w:sz w:val="22"/>
          <w:szCs w:val="22"/>
        </w:rPr>
        <w:t xml:space="preserve">implementation of different operators to further performance. The understanding of these areas </w:t>
      </w:r>
      <w:r w:rsidR="00942FC6">
        <w:rPr>
          <w:rFonts w:ascii="Calibri" w:hAnsi="Calibri"/>
          <w:sz w:val="22"/>
          <w:szCs w:val="22"/>
        </w:rPr>
        <w:t>is</w:t>
      </w:r>
      <w:r w:rsidR="002B67C3">
        <w:rPr>
          <w:rFonts w:ascii="Calibri" w:hAnsi="Calibri"/>
          <w:sz w:val="22"/>
          <w:szCs w:val="22"/>
        </w:rPr>
        <w:t xml:space="preserve"> a great achievement to understand what has been implemented.</w:t>
      </w:r>
      <w:r w:rsidR="00942FC6">
        <w:rPr>
          <w:rFonts w:ascii="Calibri" w:hAnsi="Calibri"/>
          <w:sz w:val="22"/>
          <w:szCs w:val="22"/>
        </w:rPr>
        <w:t xml:space="preserve"> Optimum solutions have almost been guaranteed in the final version of the project </w:t>
      </w:r>
      <w:r w:rsidR="000846D9">
        <w:rPr>
          <w:rFonts w:ascii="Calibri" w:hAnsi="Calibri"/>
          <w:sz w:val="22"/>
          <w:szCs w:val="22"/>
        </w:rPr>
        <w:t>highlighting the aims and objectives met</w:t>
      </w:r>
      <w:r w:rsidR="00435CDC">
        <w:rPr>
          <w:rFonts w:ascii="Calibri" w:hAnsi="Calibri"/>
          <w:sz w:val="22"/>
          <w:szCs w:val="22"/>
        </w:rPr>
        <w:t xml:space="preserve"> and the success of the algorithm implemented.</w:t>
      </w:r>
      <w:r w:rsidR="006B67C8">
        <w:rPr>
          <w:rFonts w:ascii="Calibri" w:hAnsi="Calibri"/>
          <w:sz w:val="22"/>
          <w:szCs w:val="22"/>
        </w:rPr>
        <w:t xml:space="preserve"> The manipulation of data sets found online to then create randomly generated particle solutions and optimize them to the best solutions possible </w:t>
      </w:r>
      <w:r w:rsidR="00051080">
        <w:rPr>
          <w:rFonts w:ascii="Calibri" w:hAnsi="Calibri"/>
          <w:sz w:val="22"/>
          <w:szCs w:val="22"/>
        </w:rPr>
        <w:t>was deemed a tough idea when this project started, but throughout implementation I grew more understanding of how the swarm optimization algorithm worked</w:t>
      </w:r>
      <w:r w:rsidR="00BC74AD">
        <w:rPr>
          <w:rFonts w:ascii="Calibri" w:hAnsi="Calibri"/>
          <w:sz w:val="22"/>
          <w:szCs w:val="22"/>
        </w:rPr>
        <w:t xml:space="preserve"> </w:t>
      </w:r>
      <w:r w:rsidR="00207C31">
        <w:rPr>
          <w:rFonts w:ascii="Calibri" w:hAnsi="Calibri"/>
          <w:sz w:val="22"/>
          <w:szCs w:val="22"/>
        </w:rPr>
        <w:t>in regard to</w:t>
      </w:r>
      <w:r w:rsidR="00BC74AD">
        <w:rPr>
          <w:rFonts w:ascii="Calibri" w:hAnsi="Calibri"/>
          <w:sz w:val="22"/>
          <w:szCs w:val="22"/>
        </w:rPr>
        <w:t xml:space="preserve"> the data in the 0-1 MKP problem</w:t>
      </w:r>
      <w:r w:rsidR="00051080">
        <w:rPr>
          <w:rFonts w:ascii="Calibri" w:hAnsi="Calibri"/>
          <w:sz w:val="22"/>
          <w:szCs w:val="22"/>
        </w:rPr>
        <w:t xml:space="preserve"> and that led to the success of this algorithm.</w:t>
      </w:r>
    </w:p>
    <w:p w14:paraId="32D8FE04" w14:textId="4995BCAA" w:rsidR="00182070" w:rsidRDefault="00182070" w:rsidP="008326B5">
      <w:pPr>
        <w:spacing w:line="360" w:lineRule="auto"/>
        <w:ind w:left="720" w:firstLine="0"/>
        <w:rPr>
          <w:rFonts w:ascii="Calibri" w:hAnsi="Calibri"/>
          <w:sz w:val="22"/>
          <w:szCs w:val="22"/>
        </w:rPr>
      </w:pPr>
    </w:p>
    <w:p w14:paraId="10739E1A" w14:textId="214C985E" w:rsidR="00182070" w:rsidRDefault="009B71A9" w:rsidP="008326B5">
      <w:pPr>
        <w:spacing w:line="360" w:lineRule="auto"/>
        <w:ind w:left="720" w:firstLine="0"/>
        <w:rPr>
          <w:rFonts w:ascii="Calibri" w:hAnsi="Calibri"/>
          <w:sz w:val="22"/>
          <w:szCs w:val="22"/>
        </w:rPr>
      </w:pPr>
      <w:r>
        <w:rPr>
          <w:rFonts w:ascii="Calibri" w:hAnsi="Calibri"/>
          <w:sz w:val="22"/>
          <w:szCs w:val="22"/>
        </w:rPr>
        <w:t xml:space="preserve">The project itself has furthered my knowledge into the areas of </w:t>
      </w:r>
      <w:r w:rsidR="007369F5">
        <w:rPr>
          <w:rFonts w:ascii="Calibri" w:hAnsi="Calibri"/>
          <w:sz w:val="22"/>
          <w:szCs w:val="22"/>
        </w:rPr>
        <w:t>b</w:t>
      </w:r>
      <w:r>
        <w:rPr>
          <w:rFonts w:ascii="Calibri" w:hAnsi="Calibri"/>
          <w:sz w:val="22"/>
          <w:szCs w:val="22"/>
        </w:rPr>
        <w:t>iocomput</w:t>
      </w:r>
      <w:r w:rsidR="007369F5">
        <w:rPr>
          <w:rFonts w:ascii="Calibri" w:hAnsi="Calibri"/>
          <w:sz w:val="22"/>
          <w:szCs w:val="22"/>
        </w:rPr>
        <w:t>ing, especially in the areas of swarm algorithms</w:t>
      </w:r>
      <w:r w:rsidR="005D124A">
        <w:rPr>
          <w:rFonts w:ascii="Calibri" w:hAnsi="Calibri"/>
          <w:sz w:val="22"/>
          <w:szCs w:val="22"/>
        </w:rPr>
        <w:t xml:space="preserve"> and reinforcement learning</w:t>
      </w:r>
      <w:r w:rsidR="0031712F">
        <w:rPr>
          <w:rFonts w:ascii="Calibri" w:hAnsi="Calibri"/>
          <w:sz w:val="22"/>
          <w:szCs w:val="22"/>
        </w:rPr>
        <w:t>. Th</w:t>
      </w:r>
      <w:r w:rsidR="005D124A">
        <w:rPr>
          <w:rFonts w:ascii="Calibri" w:hAnsi="Calibri"/>
          <w:sz w:val="22"/>
          <w:szCs w:val="22"/>
        </w:rPr>
        <w:t>e project has also allowed me to look at areas such as probability matching within optimization</w:t>
      </w:r>
      <w:r w:rsidR="0031712F">
        <w:rPr>
          <w:rFonts w:ascii="Calibri" w:hAnsi="Calibri"/>
          <w:sz w:val="22"/>
          <w:szCs w:val="22"/>
        </w:rPr>
        <w:t xml:space="preserve">. The algorithm development </w:t>
      </w:r>
      <w:r w:rsidR="00E71D27">
        <w:rPr>
          <w:rFonts w:ascii="Calibri" w:hAnsi="Calibri"/>
          <w:sz w:val="22"/>
          <w:szCs w:val="22"/>
        </w:rPr>
        <w:t>process was a major part of this project and allowed me to enhance my skills in these areas where I could use them in future projects</w:t>
      </w:r>
      <w:r w:rsidR="00B77D7A">
        <w:rPr>
          <w:rFonts w:ascii="Calibri" w:hAnsi="Calibri"/>
          <w:sz w:val="22"/>
          <w:szCs w:val="22"/>
        </w:rPr>
        <w:t xml:space="preserve">. </w:t>
      </w:r>
    </w:p>
    <w:p w14:paraId="127E0227" w14:textId="072547E5" w:rsidR="00B77D7A" w:rsidRDefault="00B77D7A" w:rsidP="008326B5">
      <w:pPr>
        <w:spacing w:line="360" w:lineRule="auto"/>
        <w:ind w:left="720" w:firstLine="0"/>
        <w:rPr>
          <w:rFonts w:ascii="Calibri" w:hAnsi="Calibri"/>
          <w:sz w:val="22"/>
          <w:szCs w:val="22"/>
        </w:rPr>
      </w:pPr>
    </w:p>
    <w:p w14:paraId="3C43D8BC" w14:textId="3F334611" w:rsidR="00B77D7A" w:rsidRDefault="00B77D7A" w:rsidP="00B77D7A">
      <w:pPr>
        <w:pStyle w:val="Heading2"/>
        <w:numPr>
          <w:ilvl w:val="1"/>
          <w:numId w:val="32"/>
        </w:numPr>
        <w:rPr>
          <w:rFonts w:ascii="Calibri" w:hAnsi="Calibri" w:cs="Calibri"/>
        </w:rPr>
      </w:pPr>
      <w:bookmarkStart w:id="58" w:name="_Toc69674118"/>
      <w:r w:rsidRPr="00B77D7A">
        <w:rPr>
          <w:rFonts w:ascii="Calibri" w:hAnsi="Calibri" w:cs="Calibri"/>
        </w:rPr>
        <w:t>Future Work</w:t>
      </w:r>
      <w:bookmarkEnd w:id="58"/>
    </w:p>
    <w:p w14:paraId="1EDC01A3" w14:textId="59056E14" w:rsidR="00A003AD" w:rsidRDefault="00B77D7A" w:rsidP="009924AC">
      <w:pPr>
        <w:spacing w:line="360" w:lineRule="auto"/>
        <w:ind w:left="720" w:firstLine="0"/>
        <w:rPr>
          <w:rFonts w:ascii="Calibri" w:hAnsi="Calibri" w:cs="Calibri"/>
          <w:sz w:val="22"/>
          <w:szCs w:val="22"/>
        </w:rPr>
      </w:pPr>
      <w:r>
        <w:rPr>
          <w:rFonts w:ascii="Calibri" w:hAnsi="Calibri" w:cs="Calibri"/>
          <w:sz w:val="22"/>
          <w:szCs w:val="22"/>
        </w:rPr>
        <w:t>To further progress this project, the areas previously mentioned could be added, such as the addition of neural networking within Q-Learning</w:t>
      </w:r>
      <w:r w:rsidR="0076777D">
        <w:rPr>
          <w:rFonts w:ascii="Calibri" w:hAnsi="Calibri" w:cs="Calibri"/>
          <w:sz w:val="22"/>
          <w:szCs w:val="22"/>
        </w:rPr>
        <w:t xml:space="preserve">. Functions to input users own data sets could increase the range of data sets the problem could optimize by a simple function to take </w:t>
      </w:r>
      <w:r w:rsidR="004A760B">
        <w:rPr>
          <w:rFonts w:ascii="Calibri" w:hAnsi="Calibri" w:cs="Calibri"/>
          <w:sz w:val="22"/>
          <w:szCs w:val="22"/>
        </w:rPr>
        <w:t>an</w:t>
      </w:r>
      <w:r w:rsidR="0076777D">
        <w:rPr>
          <w:rFonts w:ascii="Calibri" w:hAnsi="Calibri" w:cs="Calibri"/>
          <w:sz w:val="22"/>
          <w:szCs w:val="22"/>
        </w:rPr>
        <w:t xml:space="preserve"> input file through a directory.</w:t>
      </w:r>
      <w:r w:rsidR="004A760B">
        <w:rPr>
          <w:rFonts w:ascii="Calibri" w:hAnsi="Calibri" w:cs="Calibri"/>
          <w:sz w:val="22"/>
          <w:szCs w:val="22"/>
        </w:rPr>
        <w:t xml:space="preserve"> Optimum values could also be removed from some data sets and a function can be added to calculate the optimum value </w:t>
      </w:r>
      <w:r w:rsidR="009924AC">
        <w:rPr>
          <w:rFonts w:ascii="Calibri" w:hAnsi="Calibri" w:cs="Calibri"/>
          <w:sz w:val="22"/>
          <w:szCs w:val="22"/>
        </w:rPr>
        <w:t xml:space="preserve">from the knapsack, objects, </w:t>
      </w:r>
      <w:r w:rsidR="00477A59">
        <w:rPr>
          <w:rFonts w:ascii="Calibri" w:hAnsi="Calibri" w:cs="Calibri"/>
          <w:sz w:val="22"/>
          <w:szCs w:val="22"/>
        </w:rPr>
        <w:t>sizes,</w:t>
      </w:r>
      <w:r w:rsidR="009924AC">
        <w:rPr>
          <w:rFonts w:ascii="Calibri" w:hAnsi="Calibri" w:cs="Calibri"/>
          <w:sz w:val="22"/>
          <w:szCs w:val="22"/>
        </w:rPr>
        <w:t xml:space="preserve"> and weights given through a simple mathematical algorithm.</w:t>
      </w:r>
    </w:p>
    <w:p w14:paraId="405CD579" w14:textId="77777777" w:rsidR="00061D43" w:rsidRPr="009924AC" w:rsidRDefault="00061D43" w:rsidP="009924AC">
      <w:pPr>
        <w:spacing w:line="360" w:lineRule="auto"/>
        <w:ind w:left="720" w:firstLine="0"/>
        <w:rPr>
          <w:rFonts w:ascii="Calibri" w:hAnsi="Calibri" w:cs="Calibri"/>
          <w:sz w:val="22"/>
          <w:szCs w:val="22"/>
        </w:rPr>
      </w:pPr>
    </w:p>
    <w:p w14:paraId="38E27AF0" w14:textId="497EC6F9" w:rsidR="00C45840" w:rsidRDefault="00A003AD" w:rsidP="00C45840">
      <w:pPr>
        <w:pStyle w:val="Heading1"/>
        <w:ind w:firstLine="720"/>
        <w:jc w:val="left"/>
        <w:rPr>
          <w:rFonts w:ascii="Calibri" w:hAnsi="Calibri" w:cs="Calibri"/>
        </w:rPr>
      </w:pPr>
      <w:bookmarkStart w:id="59" w:name="_Toc69674119"/>
      <w:r>
        <w:rPr>
          <w:rFonts w:ascii="Calibri" w:hAnsi="Calibri" w:cs="Calibri"/>
        </w:rPr>
        <w:t>10</w:t>
      </w:r>
      <w:r w:rsidR="006B2CEE">
        <w:rPr>
          <w:rFonts w:ascii="Calibri" w:hAnsi="Calibri" w:cs="Calibri"/>
        </w:rPr>
        <w:t xml:space="preserve">. </w:t>
      </w:r>
      <w:r w:rsidR="00C45840" w:rsidRPr="00592EFB">
        <w:rPr>
          <w:rFonts w:ascii="Calibri" w:hAnsi="Calibri" w:cs="Calibri"/>
        </w:rPr>
        <w:t>References</w:t>
      </w:r>
      <w:bookmarkEnd w:id="59"/>
    </w:p>
    <w:p w14:paraId="21E8E33B" w14:textId="180D2553" w:rsidR="00E05016" w:rsidRPr="00D56133" w:rsidRDefault="00A003AD" w:rsidP="00D56133">
      <w:pPr>
        <w:pStyle w:val="Heading2"/>
        <w:ind w:firstLine="720"/>
        <w:rPr>
          <w:rFonts w:ascii="Calibri" w:hAnsi="Calibri" w:cs="Calibri"/>
        </w:rPr>
      </w:pPr>
      <w:bookmarkStart w:id="60" w:name="_Toc69674120"/>
      <w:r w:rsidRPr="00D56133">
        <w:rPr>
          <w:rFonts w:ascii="Calibri" w:hAnsi="Calibri" w:cs="Calibri"/>
        </w:rPr>
        <w:t>10</w:t>
      </w:r>
      <w:r w:rsidR="006B2CEE" w:rsidRPr="00D56133">
        <w:rPr>
          <w:rFonts w:ascii="Calibri" w:hAnsi="Calibri" w:cs="Calibri"/>
        </w:rPr>
        <w:t xml:space="preserve">.1 </w:t>
      </w:r>
      <w:r w:rsidR="00E05016" w:rsidRPr="00D56133">
        <w:rPr>
          <w:rFonts w:ascii="Calibri" w:hAnsi="Calibri" w:cs="Calibri"/>
        </w:rPr>
        <w:t>Literature</w:t>
      </w:r>
      <w:bookmarkEnd w:id="60"/>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Rabadi, G. (2017) </w:t>
      </w:r>
      <w:r w:rsidRPr="00E05016">
        <w:rPr>
          <w:rFonts w:ascii="Calibri" w:hAnsi="Calibri" w:cs="Calibri"/>
          <w:i/>
          <w:iCs/>
          <w:sz w:val="22"/>
          <w:szCs w:val="22"/>
        </w:rPr>
        <w:t xml:space="preserve">Integrating Estimation of Distribution Algorithms versus Q-Learning Into Meta-Raps for Solving the 0-1 Multidimensional Knapsack Problem. Computers &amp; Industrial Engineering. </w:t>
      </w:r>
      <w:r w:rsidRPr="00E05016">
        <w:rPr>
          <w:rFonts w:ascii="Calibri" w:hAnsi="Calibri" w:cs="Calibri"/>
          <w:sz w:val="22"/>
          <w:szCs w:val="22"/>
        </w:rPr>
        <w:t xml:space="preserve">112, pp. 706-720. Available from: </w:t>
      </w:r>
      <w:hyperlink r:id="rId37"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Arsham,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38"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lastRenderedPageBreak/>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Boyer, V., Elkihel,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Ciaburro, G. (2018) Keras Reinforcement Learning Projects [online], Packt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Giftson Samuel, G. and Christober Asir Rajan, C. (2015) Hybrid: Particle Swarm Optimization-genetic Algorithm and Particle Swarm Optimization-shuffled Frog Leaping Algorithm For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Haddar, B., Khemakhem, M., Rhimi, H. and Chabchoub,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Hassanien, A.E and Emary,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FloydHub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39"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lastRenderedPageBreak/>
        <w:t>Punchinger, J., Raidl, G.R. and Pferschy,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Ravichandiran, S. (2018), Reinforcement Learning with Python [online], Packt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Kazakov,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40"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sz w:val="22"/>
          <w:szCs w:val="22"/>
          <w:shd w:val="clear" w:color="auto" w:fill="FFFFFF"/>
          <w:lang w:val="en-GB"/>
        </w:rPr>
        <w:t xml:space="preserve">Tmats (2017) knapsack_pso. Available from: </w:t>
      </w:r>
      <w:hyperlink r:id="rId41"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r w:rsidRPr="00E05016">
        <w:rPr>
          <w:rFonts w:ascii="Calibri" w:hAnsi="Calibri" w:cs="Calibri"/>
          <w:color w:val="000000" w:themeColor="text1"/>
          <w:sz w:val="22"/>
          <w:szCs w:val="22"/>
        </w:rPr>
        <w:t xml:space="preserve">Violante,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42"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2E5178A8" w:rsidR="00E05016" w:rsidRPr="00D56133" w:rsidRDefault="00592EFB" w:rsidP="00D56133">
      <w:pPr>
        <w:pStyle w:val="Heading2"/>
        <w:rPr>
          <w:rFonts w:ascii="Calibri" w:hAnsi="Calibri" w:cs="Calibri"/>
          <w:color w:val="FF0000"/>
        </w:rPr>
      </w:pPr>
      <w:r w:rsidRPr="00592EFB">
        <w:tab/>
      </w:r>
      <w:bookmarkStart w:id="61" w:name="_Toc69674121"/>
      <w:r w:rsidR="00A003AD" w:rsidRPr="00D56133">
        <w:rPr>
          <w:rFonts w:ascii="Calibri" w:hAnsi="Calibri" w:cs="Calibri"/>
        </w:rPr>
        <w:t>10</w:t>
      </w:r>
      <w:r w:rsidR="006B2CEE" w:rsidRPr="00D56133">
        <w:rPr>
          <w:rFonts w:ascii="Calibri" w:hAnsi="Calibri" w:cs="Calibri"/>
        </w:rPr>
        <w:t xml:space="preserve">.2 </w:t>
      </w:r>
      <w:r w:rsidRPr="00D56133">
        <w:rPr>
          <w:rFonts w:ascii="Calibri" w:hAnsi="Calibri" w:cs="Calibri"/>
        </w:rPr>
        <w:t>Software</w:t>
      </w:r>
      <w:r w:rsidR="00CC1D52" w:rsidRPr="00D56133">
        <w:rPr>
          <w:rFonts w:ascii="Calibri" w:hAnsi="Calibri" w:cs="Calibri"/>
        </w:rPr>
        <w:t xml:space="preserve"> </w:t>
      </w:r>
      <w:r w:rsidR="005545A6" w:rsidRPr="00D56133">
        <w:rPr>
          <w:rFonts w:ascii="Calibri" w:hAnsi="Calibri" w:cs="Calibri"/>
        </w:rPr>
        <w:t>and Libraries</w:t>
      </w:r>
      <w:bookmarkEnd w:id="61"/>
    </w:p>
    <w:p w14:paraId="173A66CB" w14:textId="3DC5FF56" w:rsidR="00592EFB" w:rsidRPr="00B313A8" w:rsidRDefault="00592EFB" w:rsidP="00783C44">
      <w:pPr>
        <w:spacing w:line="360" w:lineRule="auto"/>
        <w:ind w:left="720" w:firstLine="0"/>
        <w:rPr>
          <w:rFonts w:ascii="Calibri" w:hAnsi="Calibri" w:cs="Calibri"/>
          <w:sz w:val="22"/>
          <w:szCs w:val="22"/>
        </w:rPr>
      </w:pPr>
      <w:r w:rsidRPr="00B313A8">
        <w:rPr>
          <w:rFonts w:ascii="Calibri" w:hAnsi="Calibri" w:cs="Calibri"/>
          <w:sz w:val="22"/>
          <w:szCs w:val="22"/>
        </w:rPr>
        <w:t>Astah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43"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r w:rsidRPr="00B313A8">
        <w:rPr>
          <w:rFonts w:ascii="Calibri" w:hAnsi="Calibri" w:cs="Calibri"/>
          <w:sz w:val="22"/>
          <w:szCs w:val="22"/>
        </w:rPr>
        <w:t>Lucid</w:t>
      </w:r>
      <w:r w:rsidR="00783C44" w:rsidRPr="00B313A8">
        <w:rPr>
          <w:rFonts w:ascii="Calibri" w:hAnsi="Calibri" w:cs="Calibri"/>
          <w:sz w:val="22"/>
          <w:szCs w:val="22"/>
        </w:rPr>
        <w:t>chart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44"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45"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r w:rsidRPr="00B313A8">
        <w:rPr>
          <w:rFonts w:ascii="Calibri" w:hAnsi="Calibri" w:cs="Calibri"/>
          <w:sz w:val="22"/>
          <w:szCs w:val="22"/>
        </w:rPr>
        <w:lastRenderedPageBreak/>
        <w:t>numPy</w:t>
      </w:r>
      <w:r w:rsidR="005960B8" w:rsidRPr="00B313A8">
        <w:rPr>
          <w:rFonts w:ascii="Calibri" w:hAnsi="Calibri" w:cs="Calibri"/>
          <w:sz w:val="22"/>
          <w:szCs w:val="22"/>
        </w:rPr>
        <w:t xml:space="preserve"> (2020) [Computer Program]. Available from: </w:t>
      </w:r>
      <w:hyperlink r:id="rId46"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47"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6B576862" w14:textId="13BA2E39" w:rsidR="0023158E" w:rsidRDefault="00984C2B" w:rsidP="00CF0C58">
      <w:pPr>
        <w:spacing w:line="360" w:lineRule="auto"/>
        <w:ind w:left="720" w:firstLine="0"/>
        <w:rPr>
          <w:rFonts w:ascii="Calibri" w:hAnsi="Calibri" w:cs="Calibri"/>
          <w:sz w:val="22"/>
          <w:szCs w:val="22"/>
        </w:rPr>
      </w:pPr>
      <w:r w:rsidRPr="00B313A8">
        <w:rPr>
          <w:rFonts w:ascii="Calibri" w:hAnsi="Calibri" w:cs="Calibri"/>
          <w:sz w:val="22"/>
          <w:szCs w:val="22"/>
        </w:rPr>
        <w:t>TeamGantt</w:t>
      </w:r>
      <w:r w:rsidR="00FB6316" w:rsidRPr="00B313A8">
        <w:rPr>
          <w:rFonts w:ascii="Calibri" w:hAnsi="Calibri" w:cs="Calibri"/>
          <w:sz w:val="22"/>
          <w:szCs w:val="22"/>
        </w:rPr>
        <w:t xml:space="preserve"> (2020) [Computer Program (Online)]. Available from: </w:t>
      </w:r>
      <w:hyperlink r:id="rId48"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688BFBAC" w14:textId="783A0CCB" w:rsidR="009924AC" w:rsidRDefault="009924AC" w:rsidP="00CF0C58">
      <w:pPr>
        <w:spacing w:line="360" w:lineRule="auto"/>
        <w:ind w:left="720" w:firstLine="0"/>
        <w:rPr>
          <w:rFonts w:ascii="Calibri" w:hAnsi="Calibri" w:cs="Calibri"/>
          <w:sz w:val="22"/>
          <w:szCs w:val="22"/>
        </w:rPr>
      </w:pPr>
    </w:p>
    <w:p w14:paraId="6609B2F7" w14:textId="1D23AB3D" w:rsidR="009924AC" w:rsidRDefault="009924AC" w:rsidP="00CF0C58">
      <w:pPr>
        <w:spacing w:line="360" w:lineRule="auto"/>
        <w:ind w:left="720" w:firstLine="0"/>
        <w:rPr>
          <w:rFonts w:ascii="Calibri" w:hAnsi="Calibri" w:cs="Calibri"/>
          <w:sz w:val="22"/>
          <w:szCs w:val="22"/>
        </w:rPr>
      </w:pPr>
    </w:p>
    <w:p w14:paraId="7C6D0026" w14:textId="7CABAC75" w:rsidR="009924AC" w:rsidRDefault="009924AC" w:rsidP="00CF0C58">
      <w:pPr>
        <w:spacing w:line="360" w:lineRule="auto"/>
        <w:ind w:left="720" w:firstLine="0"/>
        <w:rPr>
          <w:rFonts w:ascii="Calibri" w:hAnsi="Calibri" w:cs="Calibri"/>
          <w:sz w:val="22"/>
          <w:szCs w:val="22"/>
        </w:rPr>
      </w:pPr>
    </w:p>
    <w:p w14:paraId="7D9B8DEC" w14:textId="64E85F90" w:rsidR="00CF0C58" w:rsidRDefault="009D4E2A" w:rsidP="009D4E2A">
      <w:pPr>
        <w:tabs>
          <w:tab w:val="left" w:pos="2655"/>
        </w:tabs>
        <w:spacing w:line="360" w:lineRule="auto"/>
        <w:ind w:firstLine="0"/>
        <w:rPr>
          <w:rFonts w:ascii="Calibri" w:hAnsi="Calibri" w:cs="Calibri"/>
          <w:sz w:val="22"/>
          <w:szCs w:val="22"/>
        </w:rPr>
      </w:pPr>
      <w:r>
        <w:rPr>
          <w:rFonts w:ascii="Calibri" w:hAnsi="Calibri" w:cs="Calibri"/>
          <w:sz w:val="22"/>
          <w:szCs w:val="22"/>
        </w:rPr>
        <w:tab/>
      </w:r>
    </w:p>
    <w:p w14:paraId="41A70575" w14:textId="1FC45050" w:rsidR="009D4E2A" w:rsidRDefault="009D4E2A" w:rsidP="009D4E2A">
      <w:pPr>
        <w:tabs>
          <w:tab w:val="left" w:pos="2655"/>
        </w:tabs>
        <w:spacing w:line="360" w:lineRule="auto"/>
        <w:ind w:firstLine="0"/>
        <w:rPr>
          <w:rFonts w:ascii="Calibri" w:hAnsi="Calibri" w:cs="Calibri"/>
          <w:sz w:val="22"/>
          <w:szCs w:val="22"/>
        </w:rPr>
      </w:pPr>
    </w:p>
    <w:p w14:paraId="4949DD89" w14:textId="09250CC5" w:rsidR="009D4E2A" w:rsidRDefault="009D4E2A" w:rsidP="009D4E2A">
      <w:pPr>
        <w:tabs>
          <w:tab w:val="left" w:pos="2655"/>
        </w:tabs>
        <w:spacing w:line="360" w:lineRule="auto"/>
        <w:ind w:firstLine="0"/>
        <w:rPr>
          <w:rFonts w:ascii="Calibri" w:hAnsi="Calibri" w:cs="Calibri"/>
          <w:sz w:val="22"/>
          <w:szCs w:val="22"/>
        </w:rPr>
      </w:pPr>
    </w:p>
    <w:p w14:paraId="6D679929" w14:textId="771CD7D6" w:rsidR="009D4E2A" w:rsidRDefault="009D4E2A" w:rsidP="009D4E2A">
      <w:pPr>
        <w:tabs>
          <w:tab w:val="left" w:pos="2655"/>
        </w:tabs>
        <w:spacing w:line="360" w:lineRule="auto"/>
        <w:ind w:firstLine="0"/>
        <w:rPr>
          <w:rFonts w:ascii="Calibri" w:hAnsi="Calibri" w:cs="Calibri"/>
          <w:sz w:val="22"/>
          <w:szCs w:val="22"/>
        </w:rPr>
      </w:pPr>
    </w:p>
    <w:p w14:paraId="289118DE" w14:textId="69F89FE0" w:rsidR="009D4E2A" w:rsidRDefault="009D4E2A" w:rsidP="009D4E2A">
      <w:pPr>
        <w:tabs>
          <w:tab w:val="left" w:pos="2655"/>
        </w:tabs>
        <w:spacing w:line="360" w:lineRule="auto"/>
        <w:ind w:firstLine="0"/>
        <w:rPr>
          <w:rFonts w:ascii="Calibri" w:hAnsi="Calibri" w:cs="Calibri"/>
          <w:sz w:val="22"/>
          <w:szCs w:val="22"/>
        </w:rPr>
      </w:pPr>
    </w:p>
    <w:p w14:paraId="021A3796" w14:textId="1C635B07" w:rsidR="009D4E2A" w:rsidRDefault="009D4E2A" w:rsidP="009D4E2A">
      <w:pPr>
        <w:tabs>
          <w:tab w:val="left" w:pos="2655"/>
        </w:tabs>
        <w:spacing w:line="360" w:lineRule="auto"/>
        <w:ind w:firstLine="0"/>
        <w:rPr>
          <w:rFonts w:ascii="Calibri" w:hAnsi="Calibri" w:cs="Calibri"/>
          <w:sz w:val="22"/>
          <w:szCs w:val="22"/>
        </w:rPr>
      </w:pPr>
    </w:p>
    <w:p w14:paraId="2AA7CC06" w14:textId="1E62A698" w:rsidR="009D4E2A" w:rsidRDefault="009D4E2A" w:rsidP="009D4E2A">
      <w:pPr>
        <w:tabs>
          <w:tab w:val="left" w:pos="2655"/>
        </w:tabs>
        <w:spacing w:line="360" w:lineRule="auto"/>
        <w:ind w:firstLine="0"/>
        <w:rPr>
          <w:rFonts w:ascii="Calibri" w:hAnsi="Calibri" w:cs="Calibri"/>
          <w:sz w:val="22"/>
          <w:szCs w:val="22"/>
        </w:rPr>
      </w:pPr>
    </w:p>
    <w:p w14:paraId="499DC503" w14:textId="6985B06A" w:rsidR="009D4E2A" w:rsidRDefault="009D4E2A" w:rsidP="009D4E2A">
      <w:pPr>
        <w:tabs>
          <w:tab w:val="left" w:pos="2655"/>
        </w:tabs>
        <w:spacing w:line="360" w:lineRule="auto"/>
        <w:ind w:firstLine="0"/>
        <w:rPr>
          <w:rFonts w:ascii="Calibri" w:hAnsi="Calibri" w:cs="Calibri"/>
          <w:sz w:val="22"/>
          <w:szCs w:val="22"/>
        </w:rPr>
      </w:pPr>
    </w:p>
    <w:p w14:paraId="48CDC719" w14:textId="439DF9BA" w:rsidR="009D4E2A" w:rsidRDefault="009D4E2A" w:rsidP="009D4E2A">
      <w:pPr>
        <w:tabs>
          <w:tab w:val="left" w:pos="2655"/>
        </w:tabs>
        <w:spacing w:line="360" w:lineRule="auto"/>
        <w:ind w:firstLine="0"/>
        <w:rPr>
          <w:rFonts w:ascii="Calibri" w:hAnsi="Calibri" w:cs="Calibri"/>
          <w:sz w:val="22"/>
          <w:szCs w:val="22"/>
        </w:rPr>
      </w:pPr>
    </w:p>
    <w:p w14:paraId="1E82292B" w14:textId="68A73D75" w:rsidR="009D4E2A" w:rsidRDefault="009D4E2A" w:rsidP="009D4E2A">
      <w:pPr>
        <w:tabs>
          <w:tab w:val="left" w:pos="2655"/>
        </w:tabs>
        <w:spacing w:line="360" w:lineRule="auto"/>
        <w:ind w:firstLine="0"/>
        <w:rPr>
          <w:rFonts w:ascii="Calibri" w:hAnsi="Calibri" w:cs="Calibri"/>
          <w:sz w:val="22"/>
          <w:szCs w:val="22"/>
        </w:rPr>
      </w:pPr>
    </w:p>
    <w:p w14:paraId="72EDA4AA" w14:textId="7DF798DA" w:rsidR="009D4E2A" w:rsidRDefault="009D4E2A" w:rsidP="009D4E2A">
      <w:pPr>
        <w:tabs>
          <w:tab w:val="left" w:pos="2655"/>
        </w:tabs>
        <w:spacing w:line="360" w:lineRule="auto"/>
        <w:ind w:firstLine="0"/>
        <w:rPr>
          <w:rFonts w:ascii="Calibri" w:hAnsi="Calibri" w:cs="Calibri"/>
          <w:sz w:val="22"/>
          <w:szCs w:val="22"/>
        </w:rPr>
      </w:pPr>
    </w:p>
    <w:p w14:paraId="1EAFD444" w14:textId="62657D86" w:rsidR="009D4E2A" w:rsidRDefault="009D4E2A" w:rsidP="009D4E2A">
      <w:pPr>
        <w:tabs>
          <w:tab w:val="left" w:pos="2655"/>
        </w:tabs>
        <w:spacing w:line="360" w:lineRule="auto"/>
        <w:ind w:firstLine="0"/>
        <w:rPr>
          <w:rFonts w:ascii="Calibri" w:hAnsi="Calibri" w:cs="Calibri"/>
          <w:sz w:val="22"/>
          <w:szCs w:val="22"/>
        </w:rPr>
      </w:pPr>
    </w:p>
    <w:p w14:paraId="6A8D5EB6" w14:textId="728CECA9" w:rsidR="009D4E2A" w:rsidRDefault="009D4E2A" w:rsidP="009D4E2A">
      <w:pPr>
        <w:tabs>
          <w:tab w:val="left" w:pos="2655"/>
        </w:tabs>
        <w:spacing w:line="360" w:lineRule="auto"/>
        <w:ind w:firstLine="0"/>
        <w:rPr>
          <w:rFonts w:ascii="Calibri" w:hAnsi="Calibri" w:cs="Calibri"/>
          <w:sz w:val="22"/>
          <w:szCs w:val="22"/>
        </w:rPr>
      </w:pPr>
    </w:p>
    <w:p w14:paraId="236008B5" w14:textId="5931A8D3" w:rsidR="009D4E2A" w:rsidRDefault="009D4E2A" w:rsidP="009D4E2A">
      <w:pPr>
        <w:tabs>
          <w:tab w:val="left" w:pos="2655"/>
        </w:tabs>
        <w:spacing w:line="360" w:lineRule="auto"/>
        <w:ind w:firstLine="0"/>
        <w:rPr>
          <w:rFonts w:ascii="Calibri" w:hAnsi="Calibri" w:cs="Calibri"/>
          <w:sz w:val="22"/>
          <w:szCs w:val="22"/>
        </w:rPr>
      </w:pPr>
    </w:p>
    <w:p w14:paraId="612683DD" w14:textId="34944730" w:rsidR="009D4E2A" w:rsidRDefault="009D4E2A" w:rsidP="009D4E2A">
      <w:pPr>
        <w:tabs>
          <w:tab w:val="left" w:pos="2655"/>
        </w:tabs>
        <w:spacing w:line="360" w:lineRule="auto"/>
        <w:ind w:firstLine="0"/>
        <w:rPr>
          <w:rFonts w:ascii="Calibri" w:hAnsi="Calibri" w:cs="Calibri"/>
          <w:sz w:val="22"/>
          <w:szCs w:val="22"/>
        </w:rPr>
      </w:pPr>
    </w:p>
    <w:p w14:paraId="377BC32C" w14:textId="5280FF48" w:rsidR="009D4E2A" w:rsidRDefault="009D4E2A" w:rsidP="009D4E2A">
      <w:pPr>
        <w:tabs>
          <w:tab w:val="left" w:pos="2655"/>
        </w:tabs>
        <w:spacing w:line="360" w:lineRule="auto"/>
        <w:ind w:firstLine="0"/>
        <w:rPr>
          <w:rFonts w:ascii="Calibri" w:hAnsi="Calibri" w:cs="Calibri"/>
          <w:sz w:val="22"/>
          <w:szCs w:val="22"/>
        </w:rPr>
      </w:pPr>
    </w:p>
    <w:p w14:paraId="39CE4892" w14:textId="5C1B6AD6" w:rsidR="009D4E2A" w:rsidRDefault="009D4E2A" w:rsidP="009D4E2A">
      <w:pPr>
        <w:tabs>
          <w:tab w:val="left" w:pos="2655"/>
        </w:tabs>
        <w:spacing w:line="360" w:lineRule="auto"/>
        <w:ind w:firstLine="0"/>
        <w:rPr>
          <w:rFonts w:ascii="Calibri" w:hAnsi="Calibri" w:cs="Calibri"/>
          <w:sz w:val="22"/>
          <w:szCs w:val="22"/>
        </w:rPr>
      </w:pPr>
    </w:p>
    <w:p w14:paraId="22DE88A3" w14:textId="7CFEDD24" w:rsidR="009D4E2A" w:rsidRDefault="009D4E2A" w:rsidP="009D4E2A">
      <w:pPr>
        <w:tabs>
          <w:tab w:val="left" w:pos="2655"/>
        </w:tabs>
        <w:spacing w:line="360" w:lineRule="auto"/>
        <w:ind w:firstLine="0"/>
        <w:rPr>
          <w:rFonts w:ascii="Calibri" w:hAnsi="Calibri" w:cs="Calibri"/>
          <w:sz w:val="22"/>
          <w:szCs w:val="22"/>
        </w:rPr>
      </w:pPr>
    </w:p>
    <w:p w14:paraId="58769ACC" w14:textId="62C3D82D" w:rsidR="009D4E2A" w:rsidRDefault="009D4E2A" w:rsidP="009D4E2A">
      <w:pPr>
        <w:tabs>
          <w:tab w:val="left" w:pos="2655"/>
        </w:tabs>
        <w:spacing w:line="360" w:lineRule="auto"/>
        <w:ind w:firstLine="0"/>
        <w:rPr>
          <w:rFonts w:ascii="Calibri" w:hAnsi="Calibri" w:cs="Calibri"/>
          <w:sz w:val="22"/>
          <w:szCs w:val="22"/>
        </w:rPr>
      </w:pPr>
    </w:p>
    <w:p w14:paraId="0E4923BF" w14:textId="269DD176" w:rsidR="009D4E2A" w:rsidRDefault="009D4E2A" w:rsidP="009D4E2A">
      <w:pPr>
        <w:tabs>
          <w:tab w:val="left" w:pos="2655"/>
        </w:tabs>
        <w:spacing w:line="360" w:lineRule="auto"/>
        <w:ind w:firstLine="0"/>
        <w:rPr>
          <w:rFonts w:ascii="Calibri" w:hAnsi="Calibri" w:cs="Calibri"/>
          <w:sz w:val="22"/>
          <w:szCs w:val="22"/>
        </w:rPr>
      </w:pPr>
    </w:p>
    <w:p w14:paraId="457B431F" w14:textId="77777777" w:rsidR="009D4E2A" w:rsidRPr="00CF0C58" w:rsidRDefault="009D4E2A" w:rsidP="009D4E2A">
      <w:pPr>
        <w:tabs>
          <w:tab w:val="left" w:pos="2655"/>
        </w:tabs>
        <w:spacing w:line="360" w:lineRule="auto"/>
        <w:ind w:firstLine="0"/>
        <w:rPr>
          <w:rFonts w:ascii="Calibri" w:hAnsi="Calibri" w:cs="Calibri"/>
          <w:sz w:val="22"/>
          <w:szCs w:val="22"/>
        </w:rPr>
      </w:pPr>
    </w:p>
    <w:p w14:paraId="1279C6CE" w14:textId="38E41F9F" w:rsidR="0091056A" w:rsidRDefault="006B2CEE" w:rsidP="00996E67">
      <w:pPr>
        <w:pStyle w:val="Heading1"/>
        <w:ind w:firstLine="720"/>
        <w:jc w:val="left"/>
        <w:rPr>
          <w:rFonts w:ascii="Calibri" w:hAnsi="Calibri" w:cs="Calibri"/>
        </w:rPr>
      </w:pPr>
      <w:bookmarkStart w:id="62" w:name="_Toc69674122"/>
      <w:r>
        <w:rPr>
          <w:rFonts w:ascii="Calibri" w:hAnsi="Calibri" w:cs="Calibri"/>
        </w:rPr>
        <w:lastRenderedPageBreak/>
        <w:t>1</w:t>
      </w:r>
      <w:r w:rsidR="00A003AD">
        <w:rPr>
          <w:rFonts w:ascii="Calibri" w:hAnsi="Calibri" w:cs="Calibri"/>
        </w:rPr>
        <w:t>1</w:t>
      </w:r>
      <w:r>
        <w:rPr>
          <w:rFonts w:ascii="Calibri" w:hAnsi="Calibri" w:cs="Calibri"/>
        </w:rPr>
        <w:t xml:space="preserve">. </w:t>
      </w:r>
      <w:r w:rsidR="0091056A" w:rsidRPr="0091056A">
        <w:rPr>
          <w:rFonts w:ascii="Calibri" w:hAnsi="Calibri" w:cs="Calibri"/>
        </w:rPr>
        <w:t>Append</w:t>
      </w:r>
      <w:r w:rsidR="004723D2">
        <w:rPr>
          <w:rFonts w:ascii="Calibri" w:hAnsi="Calibri" w:cs="Calibri"/>
        </w:rPr>
        <w:t>ices</w:t>
      </w:r>
      <w:bookmarkEnd w:id="62"/>
    </w:p>
    <w:p w14:paraId="4FE439AF" w14:textId="1DE52F7C" w:rsidR="00ED58F5" w:rsidRPr="005B18E4" w:rsidRDefault="00ED58F5" w:rsidP="005B18E4">
      <w:pPr>
        <w:pStyle w:val="Heading2"/>
        <w:ind w:firstLine="720"/>
        <w:rPr>
          <w:rFonts w:ascii="Calibri" w:hAnsi="Calibri" w:cs="Calibri"/>
        </w:rPr>
      </w:pPr>
      <w:bookmarkStart w:id="63" w:name="_Toc69674123"/>
      <w:r w:rsidRPr="005B18E4">
        <w:rPr>
          <w:rFonts w:ascii="Calibri" w:hAnsi="Calibri" w:cs="Calibri"/>
        </w:rPr>
        <w:t>1</w:t>
      </w:r>
      <w:r w:rsidR="00A003AD">
        <w:rPr>
          <w:rFonts w:ascii="Calibri" w:hAnsi="Calibri" w:cs="Calibri"/>
        </w:rPr>
        <w:t>1</w:t>
      </w:r>
      <w:r w:rsidRPr="005B18E4">
        <w:rPr>
          <w:rFonts w:ascii="Calibri" w:hAnsi="Calibri" w:cs="Calibri"/>
        </w:rPr>
        <w:t>.1 Appendi</w:t>
      </w:r>
      <w:r w:rsidR="004723D2" w:rsidRPr="005B18E4">
        <w:rPr>
          <w:rFonts w:ascii="Calibri" w:hAnsi="Calibri" w:cs="Calibri"/>
        </w:rPr>
        <w:t>ces</w:t>
      </w:r>
      <w:r w:rsidRPr="005B18E4">
        <w:rPr>
          <w:rFonts w:ascii="Calibri" w:hAnsi="Calibri" w:cs="Calibri"/>
        </w:rPr>
        <w:t xml:space="preserve"> 1: Data Sets</w:t>
      </w:r>
      <w:bookmarkEnd w:id="63"/>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C62B98">
      <w:pPr>
        <w:pStyle w:val="Caption"/>
        <w:keepNext/>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34353213" w14:textId="2B0DD1A6" w:rsidR="008B0A04" w:rsidRDefault="008B0A04" w:rsidP="008B0A04">
      <w:pPr>
        <w:pStyle w:val="Caption"/>
        <w:keepNext/>
      </w:pPr>
    </w:p>
    <w:p w14:paraId="4C30A858" w14:textId="01B7060C" w:rsidR="0023158E" w:rsidRDefault="0023158E" w:rsidP="0023158E"/>
    <w:p w14:paraId="71DFB247" w14:textId="1A911F0D" w:rsidR="0023158E" w:rsidRDefault="0023158E" w:rsidP="0023158E"/>
    <w:p w14:paraId="4C60EAC5" w14:textId="77777777" w:rsidR="009D4E2A" w:rsidRPr="0023158E" w:rsidRDefault="009D4E2A" w:rsidP="0023158E"/>
    <w:p w14:paraId="13914515" w14:textId="517D61CB" w:rsidR="005F5832" w:rsidRDefault="008B0A04" w:rsidP="005E7029">
      <w:pPr>
        <w:pStyle w:val="Caption"/>
        <w:keepNext/>
        <w:jc w:val="center"/>
        <w:rPr>
          <w:rFonts w:ascii="Calibri" w:hAnsi="Calibri" w:cs="Calibri"/>
        </w:rPr>
      </w:pPr>
      <w:bookmarkStart w:id="64" w:name="_Toc6869100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9635BD">
        <w:rPr>
          <w:rFonts w:ascii="Calibri" w:hAnsi="Calibri" w:cs="Calibri"/>
          <w:noProof/>
        </w:rPr>
        <w:t>5</w:t>
      </w:r>
      <w:r w:rsidRPr="00CE4E92">
        <w:rPr>
          <w:rFonts w:ascii="Calibri" w:hAnsi="Calibri" w:cs="Calibri"/>
        </w:rPr>
        <w:fldChar w:fldCharType="end"/>
      </w:r>
      <w:r w:rsidRPr="00CE4E92">
        <w:rPr>
          <w:rFonts w:ascii="Calibri" w:hAnsi="Calibri" w:cs="Calibri"/>
        </w:rPr>
        <w:t>: Data Sets</w:t>
      </w:r>
      <w:bookmarkEnd w:id="64"/>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2EE71C91" w14:textId="7573E91E" w:rsidR="0023158E" w:rsidRDefault="0023158E" w:rsidP="00A003AD">
      <w:pPr>
        <w:ind w:firstLine="0"/>
      </w:pPr>
    </w:p>
    <w:p w14:paraId="7AC30959" w14:textId="274A9970" w:rsidR="009924AC" w:rsidRDefault="009924AC" w:rsidP="00A003AD">
      <w:pPr>
        <w:ind w:firstLine="0"/>
      </w:pPr>
    </w:p>
    <w:p w14:paraId="73ED2C22" w14:textId="102BEA3C" w:rsidR="009924AC" w:rsidRDefault="009924AC" w:rsidP="00A003AD">
      <w:pPr>
        <w:ind w:firstLine="0"/>
      </w:pPr>
    </w:p>
    <w:p w14:paraId="7FC5C879" w14:textId="7929F538" w:rsidR="009924AC" w:rsidRDefault="009924AC" w:rsidP="00A003AD">
      <w:pPr>
        <w:ind w:firstLine="0"/>
      </w:pPr>
    </w:p>
    <w:p w14:paraId="709CAF68" w14:textId="5A8A960E" w:rsidR="00ED58F5" w:rsidRPr="005B18E4" w:rsidRDefault="008B5B4C" w:rsidP="00B31493">
      <w:pPr>
        <w:pStyle w:val="Heading2"/>
        <w:ind w:firstLine="720"/>
        <w:rPr>
          <w:rFonts w:ascii="Calibri" w:hAnsi="Calibri" w:cs="Calibri"/>
        </w:rPr>
      </w:pPr>
      <w:bookmarkStart w:id="65" w:name="_Toc69674124"/>
      <w:r w:rsidRPr="005B18E4">
        <w:rPr>
          <w:rFonts w:ascii="Calibri" w:hAnsi="Calibri" w:cs="Calibri"/>
        </w:rPr>
        <w:lastRenderedPageBreak/>
        <w:t>1</w:t>
      </w:r>
      <w:r w:rsidR="00A003AD">
        <w:rPr>
          <w:rFonts w:ascii="Calibri" w:hAnsi="Calibri" w:cs="Calibri"/>
        </w:rPr>
        <w:t>1</w:t>
      </w:r>
      <w:r w:rsidRPr="005B18E4">
        <w:rPr>
          <w:rFonts w:ascii="Calibri" w:hAnsi="Calibri" w:cs="Calibri"/>
        </w:rPr>
        <w:t xml:space="preserve">.2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65"/>
    </w:p>
    <w:p w14:paraId="4EBA1750" w14:textId="5E7E1C79" w:rsidR="00C45840" w:rsidRDefault="00D723F6" w:rsidP="00D723F6">
      <w:pPr>
        <w:jc w:val="center"/>
      </w:pPr>
      <w:r>
        <w:rPr>
          <w:noProof/>
        </w:rPr>
        <w:drawing>
          <wp:inline distT="0" distB="0" distL="0" distR="0" wp14:anchorId="0E84F83F" wp14:editId="1E34534B">
            <wp:extent cx="4619625" cy="7162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9625" cy="7162800"/>
                    </a:xfrm>
                    <a:prstGeom prst="rect">
                      <a:avLst/>
                    </a:prstGeom>
                  </pic:spPr>
                </pic:pic>
              </a:graphicData>
            </a:graphic>
          </wp:inline>
        </w:drawing>
      </w:r>
    </w:p>
    <w:p w14:paraId="541D2ED4" w14:textId="0495858C" w:rsidR="00C45840" w:rsidRPr="000F50B7" w:rsidRDefault="000F50B7" w:rsidP="000F50B7">
      <w:pPr>
        <w:pStyle w:val="Caption"/>
        <w:jc w:val="center"/>
        <w:rPr>
          <w:rFonts w:ascii="Calibri" w:hAnsi="Calibri" w:cs="Calibri"/>
          <w:szCs w:val="22"/>
        </w:rPr>
      </w:pPr>
      <w:bookmarkStart w:id="66" w:name="_Toc6869100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9635BD">
        <w:rPr>
          <w:rFonts w:ascii="Calibri" w:hAnsi="Calibri" w:cs="Calibri"/>
          <w:noProof/>
        </w:rPr>
        <w:t>6</w:t>
      </w:r>
      <w:r w:rsidRPr="000F50B7">
        <w:rPr>
          <w:rFonts w:ascii="Calibri" w:hAnsi="Calibri" w:cs="Calibri"/>
        </w:rPr>
        <w:fldChar w:fldCharType="end"/>
      </w:r>
      <w:r w:rsidRPr="000F50B7">
        <w:rPr>
          <w:rFonts w:ascii="Calibri" w:hAnsi="Calibri" w:cs="Calibri"/>
        </w:rPr>
        <w:t>: Extraction of Q-Table</w:t>
      </w:r>
      <w:bookmarkEnd w:id="66"/>
    </w:p>
    <w:p w14:paraId="22ABA971" w14:textId="3840F907" w:rsidR="009924AC" w:rsidRDefault="009924AC" w:rsidP="00C45840"/>
    <w:p w14:paraId="27809E96" w14:textId="21307198" w:rsidR="009924AC" w:rsidRPr="004F5672" w:rsidRDefault="00F7549F" w:rsidP="004F5672">
      <w:pPr>
        <w:pStyle w:val="Heading2"/>
        <w:ind w:firstLine="720"/>
        <w:rPr>
          <w:rFonts w:ascii="Calibri" w:hAnsi="Calibri" w:cs="Calibri"/>
        </w:rPr>
      </w:pPr>
      <w:bookmarkStart w:id="67" w:name="_Toc69674125"/>
      <w:r w:rsidRPr="00F7549F">
        <w:rPr>
          <w:rFonts w:ascii="Calibri" w:hAnsi="Calibri" w:cs="Calibri"/>
        </w:rPr>
        <w:lastRenderedPageBreak/>
        <w:t>11.3 Appendices 3: Testing Results</w:t>
      </w:r>
      <w:bookmarkEnd w:id="67"/>
    </w:p>
    <w:p w14:paraId="222F6E36" w14:textId="3A866F14" w:rsidR="00464CB2" w:rsidRDefault="00885A0E" w:rsidP="000C34EE">
      <w:pPr>
        <w:ind w:left="720" w:firstLine="0"/>
      </w:pPr>
      <w:r w:rsidRPr="00885A0E">
        <w:rPr>
          <w:noProof/>
        </w:rPr>
        <w:drawing>
          <wp:inline distT="0" distB="0" distL="0" distR="0" wp14:anchorId="6AE3FF7A" wp14:editId="14CC43C5">
            <wp:extent cx="7338737" cy="5716531"/>
            <wp:effectExtent l="0" t="7937" r="6667" b="6668"/>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7345855" cy="5722075"/>
                    </a:xfrm>
                    <a:prstGeom prst="rect">
                      <a:avLst/>
                    </a:prstGeom>
                    <a:noFill/>
                    <a:ln>
                      <a:noFill/>
                    </a:ln>
                  </pic:spPr>
                </pic:pic>
              </a:graphicData>
            </a:graphic>
          </wp:inline>
        </w:drawing>
      </w:r>
    </w:p>
    <w:p w14:paraId="526024B0" w14:textId="6C412C0D" w:rsidR="00885A0E" w:rsidRDefault="00885A0E" w:rsidP="000C34EE">
      <w:pPr>
        <w:ind w:left="720" w:firstLine="0"/>
      </w:pPr>
    </w:p>
    <w:p w14:paraId="1B43E436" w14:textId="1696BE44" w:rsidR="00885A0E" w:rsidRDefault="00885A0E" w:rsidP="000C34EE">
      <w:pPr>
        <w:ind w:left="720" w:firstLine="0"/>
      </w:pPr>
    </w:p>
    <w:p w14:paraId="300DF798" w14:textId="2F5F0171" w:rsidR="00885A0E" w:rsidRDefault="001E1DD9" w:rsidP="000C34EE">
      <w:pPr>
        <w:ind w:left="720" w:firstLine="0"/>
      </w:pPr>
      <w:r w:rsidRPr="001E1DD9">
        <w:rPr>
          <w:noProof/>
        </w:rPr>
        <w:drawing>
          <wp:inline distT="0" distB="0" distL="0" distR="0" wp14:anchorId="24A7307E" wp14:editId="1CF9E478">
            <wp:extent cx="7357900" cy="5511349"/>
            <wp:effectExtent l="889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7366577" cy="5517848"/>
                    </a:xfrm>
                    <a:prstGeom prst="rect">
                      <a:avLst/>
                    </a:prstGeom>
                    <a:noFill/>
                    <a:ln>
                      <a:noFill/>
                    </a:ln>
                  </pic:spPr>
                </pic:pic>
              </a:graphicData>
            </a:graphic>
          </wp:inline>
        </w:drawing>
      </w:r>
    </w:p>
    <w:p w14:paraId="7452DC3F" w14:textId="7B50A984" w:rsidR="00A3495D" w:rsidRDefault="00A3495D" w:rsidP="000C34EE">
      <w:pPr>
        <w:ind w:left="720" w:firstLine="0"/>
      </w:pPr>
    </w:p>
    <w:p w14:paraId="60841BB2" w14:textId="701931EA" w:rsidR="001E1DD9" w:rsidRDefault="001E1DD9" w:rsidP="000C34EE">
      <w:pPr>
        <w:ind w:left="720" w:firstLine="0"/>
      </w:pPr>
    </w:p>
    <w:p w14:paraId="119CDFC9" w14:textId="37BA8DF1" w:rsidR="001E1DD9" w:rsidRDefault="00C64E00" w:rsidP="000C34EE">
      <w:pPr>
        <w:ind w:left="720" w:firstLine="0"/>
      </w:pPr>
      <w:r w:rsidRPr="00C64E00">
        <w:rPr>
          <w:noProof/>
        </w:rPr>
        <w:drawing>
          <wp:inline distT="0" distB="0" distL="0" distR="0" wp14:anchorId="20D73BBB" wp14:editId="2E5825B9">
            <wp:extent cx="7357228" cy="5510847"/>
            <wp:effectExtent l="889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7362503" cy="5514798"/>
                    </a:xfrm>
                    <a:prstGeom prst="rect">
                      <a:avLst/>
                    </a:prstGeom>
                    <a:noFill/>
                    <a:ln>
                      <a:noFill/>
                    </a:ln>
                  </pic:spPr>
                </pic:pic>
              </a:graphicData>
            </a:graphic>
          </wp:inline>
        </w:drawing>
      </w:r>
    </w:p>
    <w:p w14:paraId="0C3AA57A" w14:textId="06ABEA0D" w:rsidR="004F5672" w:rsidRDefault="004F5672" w:rsidP="000C34EE">
      <w:pPr>
        <w:ind w:left="720" w:firstLine="0"/>
      </w:pPr>
    </w:p>
    <w:p w14:paraId="0C3E9EE9" w14:textId="73E08373" w:rsidR="00C64E00" w:rsidRDefault="00C64E00" w:rsidP="000C34EE">
      <w:pPr>
        <w:ind w:left="720" w:firstLine="0"/>
      </w:pPr>
    </w:p>
    <w:p w14:paraId="071FD395" w14:textId="5CB13FE4" w:rsidR="00C64E00" w:rsidRDefault="00016AA1" w:rsidP="000C34EE">
      <w:pPr>
        <w:ind w:left="720" w:firstLine="0"/>
      </w:pPr>
      <w:r w:rsidRPr="00016AA1">
        <w:rPr>
          <w:noProof/>
        </w:rPr>
        <w:drawing>
          <wp:inline distT="0" distB="0" distL="0" distR="0" wp14:anchorId="4C958F37" wp14:editId="1A3CBCCD">
            <wp:extent cx="7315200"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7315200" cy="1828800"/>
                    </a:xfrm>
                    <a:prstGeom prst="rect">
                      <a:avLst/>
                    </a:prstGeom>
                    <a:noFill/>
                    <a:ln>
                      <a:noFill/>
                    </a:ln>
                  </pic:spPr>
                </pic:pic>
              </a:graphicData>
            </a:graphic>
          </wp:inline>
        </w:drawing>
      </w:r>
    </w:p>
    <w:p w14:paraId="06BD1545" w14:textId="51DD5CD2" w:rsidR="00665B4B" w:rsidRDefault="00665B4B" w:rsidP="00016AA1">
      <w:pPr>
        <w:ind w:firstLine="0"/>
      </w:pPr>
    </w:p>
    <w:p w14:paraId="343ED3EF" w14:textId="77777777" w:rsidR="00016AA1" w:rsidRDefault="00016AA1" w:rsidP="00016AA1">
      <w:pPr>
        <w:ind w:firstLine="0"/>
      </w:pPr>
    </w:p>
    <w:p w14:paraId="135BD227" w14:textId="1DDA9545" w:rsidR="003C2C11" w:rsidRDefault="00FC716E" w:rsidP="000C34EE">
      <w:pPr>
        <w:ind w:left="720" w:firstLine="0"/>
      </w:pPr>
      <w:r w:rsidRPr="00FC716E">
        <w:rPr>
          <w:noProof/>
        </w:rPr>
        <w:drawing>
          <wp:inline distT="0" distB="0" distL="0" distR="0" wp14:anchorId="5C7C575A" wp14:editId="731C029E">
            <wp:extent cx="7423738" cy="5728017"/>
            <wp:effectExtent l="0" t="9525"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7435283" cy="5736925"/>
                    </a:xfrm>
                    <a:prstGeom prst="rect">
                      <a:avLst/>
                    </a:prstGeom>
                    <a:noFill/>
                    <a:ln>
                      <a:noFill/>
                    </a:ln>
                  </pic:spPr>
                </pic:pic>
              </a:graphicData>
            </a:graphic>
          </wp:inline>
        </w:drawing>
      </w:r>
    </w:p>
    <w:p w14:paraId="132F77E7" w14:textId="149D5C24" w:rsidR="00473DCB" w:rsidRDefault="00473DCB" w:rsidP="000C34EE">
      <w:pPr>
        <w:ind w:left="720" w:firstLine="0"/>
      </w:pPr>
    </w:p>
    <w:p w14:paraId="73E48FF1" w14:textId="7F9220EF" w:rsidR="00FC716E" w:rsidRDefault="00FC716E" w:rsidP="000C34EE">
      <w:pPr>
        <w:ind w:left="720" w:firstLine="0"/>
      </w:pPr>
    </w:p>
    <w:p w14:paraId="24065C80" w14:textId="5354D510" w:rsidR="00FC716E" w:rsidRDefault="00D0625D" w:rsidP="000C34EE">
      <w:pPr>
        <w:ind w:left="720" w:firstLine="0"/>
      </w:pPr>
      <w:r w:rsidRPr="00D0625D">
        <w:rPr>
          <w:noProof/>
        </w:rPr>
        <w:drawing>
          <wp:inline distT="0" distB="0" distL="0" distR="0" wp14:anchorId="36DBA312" wp14:editId="7B3E7EA0">
            <wp:extent cx="7404039" cy="5493702"/>
            <wp:effectExtent l="254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7409174" cy="5497512"/>
                    </a:xfrm>
                    <a:prstGeom prst="rect">
                      <a:avLst/>
                    </a:prstGeom>
                    <a:noFill/>
                    <a:ln>
                      <a:noFill/>
                    </a:ln>
                  </pic:spPr>
                </pic:pic>
              </a:graphicData>
            </a:graphic>
          </wp:inline>
        </w:drawing>
      </w:r>
    </w:p>
    <w:p w14:paraId="4D5ADE31" w14:textId="550D12C9" w:rsidR="00D0625D" w:rsidRDefault="00D0625D" w:rsidP="000C34EE">
      <w:pPr>
        <w:ind w:left="720" w:firstLine="0"/>
      </w:pPr>
    </w:p>
    <w:p w14:paraId="71969630" w14:textId="3D65AC75" w:rsidR="00D0625D" w:rsidRDefault="00D0625D" w:rsidP="000C34EE">
      <w:pPr>
        <w:ind w:left="720" w:firstLine="0"/>
      </w:pPr>
    </w:p>
    <w:p w14:paraId="0095E863" w14:textId="734F85BF" w:rsidR="00394481" w:rsidRDefault="00394481" w:rsidP="000C34EE">
      <w:pPr>
        <w:ind w:left="720" w:firstLine="0"/>
      </w:pPr>
      <w:r w:rsidRPr="00394481">
        <w:rPr>
          <w:noProof/>
        </w:rPr>
        <w:drawing>
          <wp:inline distT="0" distB="0" distL="0" distR="0" wp14:anchorId="2570178A" wp14:editId="2917060A">
            <wp:extent cx="7429713" cy="5512752"/>
            <wp:effectExtent l="6032" t="0" r="6033" b="6032"/>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434996" cy="5516672"/>
                    </a:xfrm>
                    <a:prstGeom prst="rect">
                      <a:avLst/>
                    </a:prstGeom>
                    <a:noFill/>
                    <a:ln>
                      <a:noFill/>
                    </a:ln>
                  </pic:spPr>
                </pic:pic>
              </a:graphicData>
            </a:graphic>
          </wp:inline>
        </w:drawing>
      </w:r>
    </w:p>
    <w:p w14:paraId="4CCAE19A" w14:textId="54D38961" w:rsidR="00394481" w:rsidRDefault="00394481" w:rsidP="000C34EE">
      <w:pPr>
        <w:ind w:left="720" w:firstLine="0"/>
      </w:pPr>
    </w:p>
    <w:p w14:paraId="524A26E1" w14:textId="01C25B03" w:rsidR="00394481" w:rsidRDefault="00394481" w:rsidP="000C34EE">
      <w:pPr>
        <w:ind w:left="720" w:firstLine="0"/>
      </w:pPr>
    </w:p>
    <w:p w14:paraId="54AFE010" w14:textId="1E657BE8" w:rsidR="00665B4B" w:rsidRDefault="000B58EA" w:rsidP="000B58EA">
      <w:pPr>
        <w:ind w:left="720" w:firstLine="0"/>
      </w:pPr>
      <w:r w:rsidRPr="000B58EA">
        <w:rPr>
          <w:noProof/>
        </w:rPr>
        <w:drawing>
          <wp:inline distT="0" distB="0" distL="0" distR="0" wp14:anchorId="560C8A2E" wp14:editId="002471EA">
            <wp:extent cx="7361551" cy="1823085"/>
            <wp:effectExtent l="666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7368232" cy="1824739"/>
                    </a:xfrm>
                    <a:prstGeom prst="rect">
                      <a:avLst/>
                    </a:prstGeom>
                    <a:noFill/>
                    <a:ln>
                      <a:noFill/>
                    </a:ln>
                  </pic:spPr>
                </pic:pic>
              </a:graphicData>
            </a:graphic>
          </wp:inline>
        </w:drawing>
      </w:r>
    </w:p>
    <w:p w14:paraId="4B77A62D" w14:textId="482EE43D" w:rsidR="00665B4B" w:rsidRDefault="00665B4B" w:rsidP="000B58EA">
      <w:pPr>
        <w:ind w:firstLine="0"/>
      </w:pPr>
    </w:p>
    <w:p w14:paraId="49F6D479" w14:textId="77777777" w:rsidR="00665B4B" w:rsidRDefault="00665B4B" w:rsidP="00E31E3D"/>
    <w:p w14:paraId="654C6362" w14:textId="4429CE3B" w:rsidR="00137AB4" w:rsidRDefault="008E1FA1" w:rsidP="00E31E3D">
      <w:r w:rsidRPr="008E1FA1">
        <w:rPr>
          <w:noProof/>
        </w:rPr>
        <w:drawing>
          <wp:inline distT="0" distB="0" distL="0" distR="0" wp14:anchorId="74AA5169" wp14:editId="062A9CB0">
            <wp:extent cx="7416338" cy="5696952"/>
            <wp:effectExtent l="254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7452111" cy="5724432"/>
                    </a:xfrm>
                    <a:prstGeom prst="rect">
                      <a:avLst/>
                    </a:prstGeom>
                    <a:noFill/>
                    <a:ln>
                      <a:noFill/>
                    </a:ln>
                  </pic:spPr>
                </pic:pic>
              </a:graphicData>
            </a:graphic>
          </wp:inline>
        </w:drawing>
      </w:r>
    </w:p>
    <w:p w14:paraId="12D98B79" w14:textId="257F1B53" w:rsidR="008E1FA1" w:rsidRDefault="008E1FA1" w:rsidP="00E31E3D"/>
    <w:p w14:paraId="18480583" w14:textId="1E083B93" w:rsidR="008E1FA1" w:rsidRDefault="008E1FA1" w:rsidP="00E31E3D"/>
    <w:p w14:paraId="3CE226BB" w14:textId="2BC9C64F" w:rsidR="008E1FA1" w:rsidRDefault="004E3CCC" w:rsidP="00E31E3D">
      <w:r w:rsidRPr="004E3CCC">
        <w:rPr>
          <w:noProof/>
        </w:rPr>
        <w:drawing>
          <wp:inline distT="0" distB="0" distL="0" distR="0" wp14:anchorId="2A2A56EC" wp14:editId="21B18100">
            <wp:extent cx="7422914" cy="5483122"/>
            <wp:effectExtent l="0" t="1587" r="5397" b="5398"/>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16200000">
                      <a:off x="0" y="0"/>
                      <a:ext cx="7431146" cy="5489203"/>
                    </a:xfrm>
                    <a:prstGeom prst="rect">
                      <a:avLst/>
                    </a:prstGeom>
                    <a:noFill/>
                    <a:ln>
                      <a:noFill/>
                    </a:ln>
                  </pic:spPr>
                </pic:pic>
              </a:graphicData>
            </a:graphic>
          </wp:inline>
        </w:drawing>
      </w:r>
    </w:p>
    <w:p w14:paraId="62D1A1C5" w14:textId="1CEA34EF" w:rsidR="004E3CCC" w:rsidRDefault="004E3CCC" w:rsidP="00E31E3D"/>
    <w:p w14:paraId="61E9F75E" w14:textId="77777777" w:rsidR="004E3CCC" w:rsidRDefault="004E3CCC" w:rsidP="00E31E3D"/>
    <w:p w14:paraId="2D0C70EF" w14:textId="230164F1" w:rsidR="00075674" w:rsidRDefault="001E3DBB" w:rsidP="00E31E3D">
      <w:r w:rsidRPr="001E3DBB">
        <w:rPr>
          <w:noProof/>
        </w:rPr>
        <w:drawing>
          <wp:inline distT="0" distB="0" distL="0" distR="0" wp14:anchorId="71A2E45A" wp14:editId="49507E5C">
            <wp:extent cx="7418765" cy="5480057"/>
            <wp:effectExtent l="0" t="2222" r="8572" b="8573"/>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6200000">
                      <a:off x="0" y="0"/>
                      <a:ext cx="7428291" cy="5487094"/>
                    </a:xfrm>
                    <a:prstGeom prst="rect">
                      <a:avLst/>
                    </a:prstGeom>
                    <a:noFill/>
                    <a:ln>
                      <a:noFill/>
                    </a:ln>
                  </pic:spPr>
                </pic:pic>
              </a:graphicData>
            </a:graphic>
          </wp:inline>
        </w:drawing>
      </w:r>
    </w:p>
    <w:p w14:paraId="6D94FCEC" w14:textId="300C7DF1" w:rsidR="00FD218C" w:rsidRDefault="00FD218C" w:rsidP="00E31E3D"/>
    <w:p w14:paraId="6A485D51" w14:textId="1018653E" w:rsidR="001E3DBB" w:rsidRDefault="001E3DBB" w:rsidP="00E31E3D"/>
    <w:p w14:paraId="12F0BE4A" w14:textId="33C314D5" w:rsidR="001E3DBB" w:rsidRDefault="00665B4B" w:rsidP="00E31E3D">
      <w:r w:rsidRPr="00665B4B">
        <w:rPr>
          <w:noProof/>
        </w:rPr>
        <w:drawing>
          <wp:inline distT="0" distB="0" distL="0" distR="0" wp14:anchorId="3CA4939C" wp14:editId="50CC4A30">
            <wp:extent cx="7338082" cy="1809433"/>
            <wp:effectExtent l="2222"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7370742" cy="1817486"/>
                    </a:xfrm>
                    <a:prstGeom prst="rect">
                      <a:avLst/>
                    </a:prstGeom>
                    <a:noFill/>
                    <a:ln>
                      <a:noFill/>
                    </a:ln>
                  </pic:spPr>
                </pic:pic>
              </a:graphicData>
            </a:graphic>
          </wp:inline>
        </w:drawing>
      </w:r>
    </w:p>
    <w:p w14:paraId="3B409908" w14:textId="1EA4BCC7" w:rsidR="004E3CCC" w:rsidRDefault="004E3CCC" w:rsidP="00665B4B">
      <w:pPr>
        <w:ind w:firstLine="0"/>
      </w:pPr>
    </w:p>
    <w:p w14:paraId="30EADD75" w14:textId="77777777" w:rsidR="00665B4B" w:rsidRDefault="00665B4B" w:rsidP="00665B4B">
      <w:pPr>
        <w:ind w:firstLine="0"/>
      </w:pPr>
    </w:p>
    <w:p w14:paraId="7C02E29E" w14:textId="68815F83" w:rsidR="00534022" w:rsidRDefault="002D287E" w:rsidP="00E31E3D">
      <w:r w:rsidRPr="002D287E">
        <w:rPr>
          <w:noProof/>
        </w:rPr>
        <w:drawing>
          <wp:inline distT="0" distB="0" distL="0" distR="0" wp14:anchorId="30773EEA" wp14:editId="745AAF3A">
            <wp:extent cx="7426495" cy="5671431"/>
            <wp:effectExtent l="127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6200000">
                      <a:off x="0" y="0"/>
                      <a:ext cx="7450921" cy="5690085"/>
                    </a:xfrm>
                    <a:prstGeom prst="rect">
                      <a:avLst/>
                    </a:prstGeom>
                    <a:noFill/>
                    <a:ln>
                      <a:noFill/>
                    </a:ln>
                  </pic:spPr>
                </pic:pic>
              </a:graphicData>
            </a:graphic>
          </wp:inline>
        </w:drawing>
      </w:r>
    </w:p>
    <w:p w14:paraId="7A60496D" w14:textId="42D2DBBB" w:rsidR="002D287E" w:rsidRDefault="002D287E" w:rsidP="00E31E3D"/>
    <w:p w14:paraId="2E446B07" w14:textId="11CABA12" w:rsidR="002D287E" w:rsidRDefault="002D287E" w:rsidP="00E31E3D"/>
    <w:p w14:paraId="295105CE" w14:textId="4BBF2A9F" w:rsidR="002D287E" w:rsidRDefault="004A5405" w:rsidP="00E31E3D">
      <w:r w:rsidRPr="004A5405">
        <w:rPr>
          <w:noProof/>
        </w:rPr>
        <w:drawing>
          <wp:inline distT="0" distB="0" distL="0" distR="0" wp14:anchorId="5FE847FF" wp14:editId="0D368CC7">
            <wp:extent cx="7433869" cy="5458651"/>
            <wp:effectExtent l="0" t="3175"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6200000">
                      <a:off x="0" y="0"/>
                      <a:ext cx="7451119" cy="5471318"/>
                    </a:xfrm>
                    <a:prstGeom prst="rect">
                      <a:avLst/>
                    </a:prstGeom>
                    <a:noFill/>
                    <a:ln>
                      <a:noFill/>
                    </a:ln>
                  </pic:spPr>
                </pic:pic>
              </a:graphicData>
            </a:graphic>
          </wp:inline>
        </w:drawing>
      </w:r>
    </w:p>
    <w:p w14:paraId="7FD30481" w14:textId="77777777" w:rsidR="001437B1" w:rsidRDefault="001437B1" w:rsidP="00E31E3D"/>
    <w:p w14:paraId="14C43D90" w14:textId="7A6EB09F" w:rsidR="004A5405" w:rsidRDefault="004A5405" w:rsidP="00E31E3D"/>
    <w:p w14:paraId="037AB9ED" w14:textId="69554406" w:rsidR="004A5405" w:rsidRDefault="001437B1" w:rsidP="00E31E3D">
      <w:r w:rsidRPr="001437B1">
        <w:rPr>
          <w:noProof/>
        </w:rPr>
        <w:drawing>
          <wp:inline distT="0" distB="0" distL="0" distR="0" wp14:anchorId="6FB70930" wp14:editId="65DB2B3C">
            <wp:extent cx="7459687" cy="5477609"/>
            <wp:effectExtent l="318" t="0" r="8572" b="8573"/>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16200000">
                      <a:off x="0" y="0"/>
                      <a:ext cx="7480709" cy="5493045"/>
                    </a:xfrm>
                    <a:prstGeom prst="rect">
                      <a:avLst/>
                    </a:prstGeom>
                    <a:noFill/>
                    <a:ln>
                      <a:noFill/>
                    </a:ln>
                  </pic:spPr>
                </pic:pic>
              </a:graphicData>
            </a:graphic>
          </wp:inline>
        </w:drawing>
      </w:r>
    </w:p>
    <w:p w14:paraId="071F8FF9" w14:textId="77777777" w:rsidR="00016AA1" w:rsidRDefault="00016AA1" w:rsidP="00E31E3D"/>
    <w:p w14:paraId="60BBC90F" w14:textId="1F1D2928" w:rsidR="001437B1" w:rsidRDefault="001437B1" w:rsidP="00E31E3D"/>
    <w:p w14:paraId="3CC0A744" w14:textId="2B61BF43" w:rsidR="001437B1" w:rsidRPr="003C2C11" w:rsidRDefault="00463F52" w:rsidP="00E31E3D">
      <w:r w:rsidRPr="00463F52">
        <w:rPr>
          <w:noProof/>
        </w:rPr>
        <w:drawing>
          <wp:inline distT="0" distB="0" distL="0" distR="0" wp14:anchorId="5F1F584D" wp14:editId="4352C563">
            <wp:extent cx="7427622" cy="1820402"/>
            <wp:effectExtent l="3493" t="0" r="5397" b="539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16200000">
                      <a:off x="0" y="0"/>
                      <a:ext cx="7524716" cy="1844198"/>
                    </a:xfrm>
                    <a:prstGeom prst="rect">
                      <a:avLst/>
                    </a:prstGeom>
                    <a:noFill/>
                    <a:ln>
                      <a:noFill/>
                    </a:ln>
                  </pic:spPr>
                </pic:pic>
              </a:graphicData>
            </a:graphic>
          </wp:inline>
        </w:drawing>
      </w:r>
    </w:p>
    <w:sectPr w:rsidR="001437B1" w:rsidRPr="003C2C11" w:rsidSect="00673C5B">
      <w:headerReference w:type="default" r:id="rId66"/>
      <w:footerReference w:type="default" r:id="rId67"/>
      <w:headerReference w:type="first" r:id="rId6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DE45" w14:textId="77777777" w:rsidR="00AF54CC" w:rsidRDefault="00AF54CC">
      <w:pPr>
        <w:spacing w:line="240" w:lineRule="auto"/>
      </w:pPr>
      <w:r>
        <w:separator/>
      </w:r>
    </w:p>
    <w:p w14:paraId="765DC705" w14:textId="77777777" w:rsidR="00AF54CC" w:rsidRDefault="00AF54CC"/>
  </w:endnote>
  <w:endnote w:type="continuationSeparator" w:id="0">
    <w:p w14:paraId="19F3E05D" w14:textId="77777777" w:rsidR="00AF54CC" w:rsidRDefault="00AF54CC">
      <w:pPr>
        <w:spacing w:line="240" w:lineRule="auto"/>
      </w:pPr>
      <w:r>
        <w:continuationSeparator/>
      </w:r>
    </w:p>
    <w:p w14:paraId="3BF302E3" w14:textId="77777777" w:rsidR="00AF54CC" w:rsidRDefault="00AF54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F5E5C" w14:textId="77777777" w:rsidR="00AF54CC" w:rsidRDefault="00AF54CC">
      <w:pPr>
        <w:spacing w:line="240" w:lineRule="auto"/>
      </w:pPr>
      <w:r>
        <w:separator/>
      </w:r>
    </w:p>
    <w:p w14:paraId="4E43DC4B" w14:textId="77777777" w:rsidR="00AF54CC" w:rsidRDefault="00AF54CC"/>
  </w:footnote>
  <w:footnote w:type="continuationSeparator" w:id="0">
    <w:p w14:paraId="367E19B5" w14:textId="77777777" w:rsidR="00AF54CC" w:rsidRDefault="00AF54CC">
      <w:pPr>
        <w:spacing w:line="240" w:lineRule="auto"/>
      </w:pPr>
      <w:r>
        <w:continuationSeparator/>
      </w:r>
    </w:p>
    <w:p w14:paraId="1EAD156A" w14:textId="77777777" w:rsidR="00AF54CC" w:rsidRDefault="00AF54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4D074CA"/>
    <w:multiLevelType w:val="multilevel"/>
    <w:tmpl w:val="5D3408FA"/>
    <w:lvl w:ilvl="0">
      <w:start w:val="1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177EF"/>
    <w:multiLevelType w:val="multilevel"/>
    <w:tmpl w:val="B0845FD6"/>
    <w:lvl w:ilvl="0">
      <w:start w:val="11"/>
      <w:numFmt w:val="decimal"/>
      <w:lvlText w:val="%1"/>
      <w:lvlJc w:val="left"/>
      <w:pPr>
        <w:ind w:left="420" w:hanging="420"/>
      </w:pPr>
      <w:rPr>
        <w:rFonts w:hint="default"/>
      </w:rPr>
    </w:lvl>
    <w:lvl w:ilvl="1">
      <w:start w:val="3"/>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1CA0479"/>
    <w:multiLevelType w:val="multilevel"/>
    <w:tmpl w:val="BA9098F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2"/>
  </w:num>
  <w:num w:numId="13">
    <w:abstractNumId w:val="29"/>
  </w:num>
  <w:num w:numId="14">
    <w:abstractNumId w:val="25"/>
  </w:num>
  <w:num w:numId="15">
    <w:abstractNumId w:val="31"/>
  </w:num>
  <w:num w:numId="16">
    <w:abstractNumId w:val="28"/>
  </w:num>
  <w:num w:numId="17">
    <w:abstractNumId w:val="24"/>
  </w:num>
  <w:num w:numId="18">
    <w:abstractNumId w:val="22"/>
  </w:num>
  <w:num w:numId="19">
    <w:abstractNumId w:val="30"/>
  </w:num>
  <w:num w:numId="20">
    <w:abstractNumId w:val="18"/>
  </w:num>
  <w:num w:numId="21">
    <w:abstractNumId w:val="13"/>
  </w:num>
  <w:num w:numId="22">
    <w:abstractNumId w:val="23"/>
  </w:num>
  <w:num w:numId="23">
    <w:abstractNumId w:val="11"/>
  </w:num>
  <w:num w:numId="24">
    <w:abstractNumId w:val="16"/>
  </w:num>
  <w:num w:numId="25">
    <w:abstractNumId w:val="20"/>
  </w:num>
  <w:num w:numId="26">
    <w:abstractNumId w:val="14"/>
  </w:num>
  <w:num w:numId="27">
    <w:abstractNumId w:val="12"/>
  </w:num>
  <w:num w:numId="28">
    <w:abstractNumId w:val="26"/>
  </w:num>
  <w:num w:numId="29">
    <w:abstractNumId w:val="21"/>
  </w:num>
  <w:num w:numId="30">
    <w:abstractNumId w:val="15"/>
  </w:num>
  <w:num w:numId="31">
    <w:abstractNumId w:val="10"/>
  </w:num>
  <w:num w:numId="32">
    <w:abstractNumId w:val="27"/>
  </w:num>
  <w:num w:numId="33">
    <w:abstractNumId w:val="1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attachedTemplate r:id="rId1"/>
  <w:defaultTabStop w:val="720"/>
  <w:characterSpacingControl w:val="doNotCompress"/>
  <w:hdrShapeDefaults>
    <o:shapedefaults v:ext="edit" spidmax="10241"/>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1FA9"/>
    <w:rsid w:val="000023F8"/>
    <w:rsid w:val="00002440"/>
    <w:rsid w:val="00004C84"/>
    <w:rsid w:val="00004DBD"/>
    <w:rsid w:val="0000736E"/>
    <w:rsid w:val="000079C5"/>
    <w:rsid w:val="00010794"/>
    <w:rsid w:val="00011418"/>
    <w:rsid w:val="00011EF3"/>
    <w:rsid w:val="00011FD6"/>
    <w:rsid w:val="00013688"/>
    <w:rsid w:val="000143BD"/>
    <w:rsid w:val="00015A86"/>
    <w:rsid w:val="00016AA1"/>
    <w:rsid w:val="00024FC6"/>
    <w:rsid w:val="000308EE"/>
    <w:rsid w:val="000319BC"/>
    <w:rsid w:val="00032856"/>
    <w:rsid w:val="00032FFC"/>
    <w:rsid w:val="000360EA"/>
    <w:rsid w:val="0003627D"/>
    <w:rsid w:val="000366F3"/>
    <w:rsid w:val="000375A1"/>
    <w:rsid w:val="00037A06"/>
    <w:rsid w:val="00037BA5"/>
    <w:rsid w:val="00040F46"/>
    <w:rsid w:val="00044D00"/>
    <w:rsid w:val="0004568E"/>
    <w:rsid w:val="00045DCF"/>
    <w:rsid w:val="0004636E"/>
    <w:rsid w:val="00050CD3"/>
    <w:rsid w:val="00050D07"/>
    <w:rsid w:val="00051080"/>
    <w:rsid w:val="000511E7"/>
    <w:rsid w:val="000562AD"/>
    <w:rsid w:val="00056435"/>
    <w:rsid w:val="00060F4F"/>
    <w:rsid w:val="00061D43"/>
    <w:rsid w:val="000646A4"/>
    <w:rsid w:val="000649BD"/>
    <w:rsid w:val="0006756D"/>
    <w:rsid w:val="00067BF4"/>
    <w:rsid w:val="00075674"/>
    <w:rsid w:val="0007600F"/>
    <w:rsid w:val="000773D7"/>
    <w:rsid w:val="00080A13"/>
    <w:rsid w:val="00080BC5"/>
    <w:rsid w:val="0008249C"/>
    <w:rsid w:val="00083077"/>
    <w:rsid w:val="00084694"/>
    <w:rsid w:val="000846D9"/>
    <w:rsid w:val="0008730D"/>
    <w:rsid w:val="0009081D"/>
    <w:rsid w:val="0009301E"/>
    <w:rsid w:val="00093870"/>
    <w:rsid w:val="00095866"/>
    <w:rsid w:val="00095F60"/>
    <w:rsid w:val="000A0E16"/>
    <w:rsid w:val="000A113B"/>
    <w:rsid w:val="000A1D9B"/>
    <w:rsid w:val="000A4494"/>
    <w:rsid w:val="000A47C6"/>
    <w:rsid w:val="000A4E4C"/>
    <w:rsid w:val="000A5B7C"/>
    <w:rsid w:val="000B142C"/>
    <w:rsid w:val="000B58EA"/>
    <w:rsid w:val="000B78F9"/>
    <w:rsid w:val="000B7CAB"/>
    <w:rsid w:val="000C1DE1"/>
    <w:rsid w:val="000C2C80"/>
    <w:rsid w:val="000C34EE"/>
    <w:rsid w:val="000C6492"/>
    <w:rsid w:val="000D176B"/>
    <w:rsid w:val="000D3193"/>
    <w:rsid w:val="000D3E8F"/>
    <w:rsid w:val="000D3F41"/>
    <w:rsid w:val="000D5955"/>
    <w:rsid w:val="000E0A4B"/>
    <w:rsid w:val="000E23F4"/>
    <w:rsid w:val="000E5D87"/>
    <w:rsid w:val="000E66D8"/>
    <w:rsid w:val="000E74B4"/>
    <w:rsid w:val="000F219E"/>
    <w:rsid w:val="000F25EC"/>
    <w:rsid w:val="000F3DBD"/>
    <w:rsid w:val="000F4D3D"/>
    <w:rsid w:val="000F50B7"/>
    <w:rsid w:val="000F5501"/>
    <w:rsid w:val="000F6253"/>
    <w:rsid w:val="000F69CC"/>
    <w:rsid w:val="00101997"/>
    <w:rsid w:val="00102031"/>
    <w:rsid w:val="00102B8B"/>
    <w:rsid w:val="00104CC2"/>
    <w:rsid w:val="0011061B"/>
    <w:rsid w:val="00110D5D"/>
    <w:rsid w:val="001110FC"/>
    <w:rsid w:val="001118CF"/>
    <w:rsid w:val="0011362F"/>
    <w:rsid w:val="001141D6"/>
    <w:rsid w:val="001159E9"/>
    <w:rsid w:val="001165AE"/>
    <w:rsid w:val="00117146"/>
    <w:rsid w:val="00121308"/>
    <w:rsid w:val="00121362"/>
    <w:rsid w:val="00122565"/>
    <w:rsid w:val="0012377E"/>
    <w:rsid w:val="00123C09"/>
    <w:rsid w:val="00125B9D"/>
    <w:rsid w:val="00126E2B"/>
    <w:rsid w:val="0013057D"/>
    <w:rsid w:val="00130C85"/>
    <w:rsid w:val="00133A55"/>
    <w:rsid w:val="00133E27"/>
    <w:rsid w:val="00133EEE"/>
    <w:rsid w:val="00133FB7"/>
    <w:rsid w:val="001357F4"/>
    <w:rsid w:val="00136D28"/>
    <w:rsid w:val="00137AB4"/>
    <w:rsid w:val="00141A30"/>
    <w:rsid w:val="00141BEA"/>
    <w:rsid w:val="00142AA4"/>
    <w:rsid w:val="001437B1"/>
    <w:rsid w:val="00143FDB"/>
    <w:rsid w:val="00144F03"/>
    <w:rsid w:val="001453EC"/>
    <w:rsid w:val="00147329"/>
    <w:rsid w:val="001547E2"/>
    <w:rsid w:val="00155029"/>
    <w:rsid w:val="0015603D"/>
    <w:rsid w:val="001607A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1D6D"/>
    <w:rsid w:val="00182070"/>
    <w:rsid w:val="0018426F"/>
    <w:rsid w:val="00184F62"/>
    <w:rsid w:val="00185401"/>
    <w:rsid w:val="001877A6"/>
    <w:rsid w:val="00190ED6"/>
    <w:rsid w:val="00192E95"/>
    <w:rsid w:val="0019420A"/>
    <w:rsid w:val="001945C2"/>
    <w:rsid w:val="0019495B"/>
    <w:rsid w:val="001973DC"/>
    <w:rsid w:val="001A00B3"/>
    <w:rsid w:val="001A0522"/>
    <w:rsid w:val="001A08F1"/>
    <w:rsid w:val="001A0F4C"/>
    <w:rsid w:val="001A2D25"/>
    <w:rsid w:val="001A3C76"/>
    <w:rsid w:val="001A4DEA"/>
    <w:rsid w:val="001A5386"/>
    <w:rsid w:val="001A76C7"/>
    <w:rsid w:val="001B031E"/>
    <w:rsid w:val="001B0471"/>
    <w:rsid w:val="001B426D"/>
    <w:rsid w:val="001B596D"/>
    <w:rsid w:val="001B5B51"/>
    <w:rsid w:val="001B78F5"/>
    <w:rsid w:val="001C1CE5"/>
    <w:rsid w:val="001C3CB6"/>
    <w:rsid w:val="001C68B8"/>
    <w:rsid w:val="001D0647"/>
    <w:rsid w:val="001D2C41"/>
    <w:rsid w:val="001D39FD"/>
    <w:rsid w:val="001D4EF7"/>
    <w:rsid w:val="001D5364"/>
    <w:rsid w:val="001D68E3"/>
    <w:rsid w:val="001D7FD8"/>
    <w:rsid w:val="001E1DD9"/>
    <w:rsid w:val="001E1F9C"/>
    <w:rsid w:val="001E29EF"/>
    <w:rsid w:val="001E36AE"/>
    <w:rsid w:val="001E3DBB"/>
    <w:rsid w:val="001E45F9"/>
    <w:rsid w:val="001E4DDA"/>
    <w:rsid w:val="001E6F29"/>
    <w:rsid w:val="001F3323"/>
    <w:rsid w:val="001F4185"/>
    <w:rsid w:val="001F66AD"/>
    <w:rsid w:val="001F72E1"/>
    <w:rsid w:val="00201A3C"/>
    <w:rsid w:val="00207C31"/>
    <w:rsid w:val="00210A0C"/>
    <w:rsid w:val="0021136A"/>
    <w:rsid w:val="00211D78"/>
    <w:rsid w:val="00212878"/>
    <w:rsid w:val="002135B6"/>
    <w:rsid w:val="00214BE1"/>
    <w:rsid w:val="00215DBB"/>
    <w:rsid w:val="00223F7B"/>
    <w:rsid w:val="0023158E"/>
    <w:rsid w:val="0023521D"/>
    <w:rsid w:val="00236A50"/>
    <w:rsid w:val="00240269"/>
    <w:rsid w:val="00241C80"/>
    <w:rsid w:val="002444B0"/>
    <w:rsid w:val="00245825"/>
    <w:rsid w:val="00245B5C"/>
    <w:rsid w:val="002464A1"/>
    <w:rsid w:val="00246669"/>
    <w:rsid w:val="00253A89"/>
    <w:rsid w:val="00253CDC"/>
    <w:rsid w:val="00254402"/>
    <w:rsid w:val="00256984"/>
    <w:rsid w:val="00261BF7"/>
    <w:rsid w:val="00264CA7"/>
    <w:rsid w:val="00265556"/>
    <w:rsid w:val="00270830"/>
    <w:rsid w:val="0027182A"/>
    <w:rsid w:val="002718B3"/>
    <w:rsid w:val="00271E92"/>
    <w:rsid w:val="00273292"/>
    <w:rsid w:val="00276C05"/>
    <w:rsid w:val="00276E5A"/>
    <w:rsid w:val="0028055C"/>
    <w:rsid w:val="0028290D"/>
    <w:rsid w:val="002849B0"/>
    <w:rsid w:val="00284CEC"/>
    <w:rsid w:val="00285660"/>
    <w:rsid w:val="002868CC"/>
    <w:rsid w:val="00286CC4"/>
    <w:rsid w:val="00291A67"/>
    <w:rsid w:val="00292BD3"/>
    <w:rsid w:val="00293815"/>
    <w:rsid w:val="00297B27"/>
    <w:rsid w:val="002A2464"/>
    <w:rsid w:val="002A3C4B"/>
    <w:rsid w:val="002A48F2"/>
    <w:rsid w:val="002A643D"/>
    <w:rsid w:val="002A7904"/>
    <w:rsid w:val="002B0791"/>
    <w:rsid w:val="002B28A2"/>
    <w:rsid w:val="002B2A42"/>
    <w:rsid w:val="002B3765"/>
    <w:rsid w:val="002B67C3"/>
    <w:rsid w:val="002C0886"/>
    <w:rsid w:val="002C0C7E"/>
    <w:rsid w:val="002C14CF"/>
    <w:rsid w:val="002C3C9F"/>
    <w:rsid w:val="002C4FAF"/>
    <w:rsid w:val="002C51FC"/>
    <w:rsid w:val="002C7EB9"/>
    <w:rsid w:val="002D0A6D"/>
    <w:rsid w:val="002D12AC"/>
    <w:rsid w:val="002D287E"/>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4275"/>
    <w:rsid w:val="003057EE"/>
    <w:rsid w:val="00307040"/>
    <w:rsid w:val="00312140"/>
    <w:rsid w:val="003128C6"/>
    <w:rsid w:val="003161A8"/>
    <w:rsid w:val="00316B1D"/>
    <w:rsid w:val="0031712F"/>
    <w:rsid w:val="00317227"/>
    <w:rsid w:val="003206EE"/>
    <w:rsid w:val="003242B5"/>
    <w:rsid w:val="0032571E"/>
    <w:rsid w:val="003271F9"/>
    <w:rsid w:val="003300BC"/>
    <w:rsid w:val="0033066F"/>
    <w:rsid w:val="00331627"/>
    <w:rsid w:val="00332BD5"/>
    <w:rsid w:val="00335E8C"/>
    <w:rsid w:val="00336873"/>
    <w:rsid w:val="00336886"/>
    <w:rsid w:val="00347EF3"/>
    <w:rsid w:val="00355DCA"/>
    <w:rsid w:val="00361448"/>
    <w:rsid w:val="00366A9E"/>
    <w:rsid w:val="00372DE1"/>
    <w:rsid w:val="0037427F"/>
    <w:rsid w:val="003765C7"/>
    <w:rsid w:val="00380919"/>
    <w:rsid w:val="00382875"/>
    <w:rsid w:val="00383722"/>
    <w:rsid w:val="00383E74"/>
    <w:rsid w:val="00386000"/>
    <w:rsid w:val="00390E19"/>
    <w:rsid w:val="00392262"/>
    <w:rsid w:val="003926BE"/>
    <w:rsid w:val="00393886"/>
    <w:rsid w:val="00394481"/>
    <w:rsid w:val="00394A3C"/>
    <w:rsid w:val="003A1558"/>
    <w:rsid w:val="003A1A52"/>
    <w:rsid w:val="003A3F7E"/>
    <w:rsid w:val="003A5028"/>
    <w:rsid w:val="003A5E41"/>
    <w:rsid w:val="003B19BF"/>
    <w:rsid w:val="003B1CDF"/>
    <w:rsid w:val="003B1E33"/>
    <w:rsid w:val="003B4299"/>
    <w:rsid w:val="003B484A"/>
    <w:rsid w:val="003B7CD5"/>
    <w:rsid w:val="003C07B3"/>
    <w:rsid w:val="003C2C11"/>
    <w:rsid w:val="003C4E42"/>
    <w:rsid w:val="003C5888"/>
    <w:rsid w:val="003C5F47"/>
    <w:rsid w:val="003C6E0C"/>
    <w:rsid w:val="003D1142"/>
    <w:rsid w:val="003D13F8"/>
    <w:rsid w:val="003D2DE9"/>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41B"/>
    <w:rsid w:val="00431951"/>
    <w:rsid w:val="00431B8A"/>
    <w:rsid w:val="004334B0"/>
    <w:rsid w:val="004356F8"/>
    <w:rsid w:val="00435CDC"/>
    <w:rsid w:val="00437F43"/>
    <w:rsid w:val="00441D3C"/>
    <w:rsid w:val="00444A87"/>
    <w:rsid w:val="0044614F"/>
    <w:rsid w:val="004542E0"/>
    <w:rsid w:val="00463F52"/>
    <w:rsid w:val="00464BC7"/>
    <w:rsid w:val="00464CB2"/>
    <w:rsid w:val="00465FD6"/>
    <w:rsid w:val="004715B1"/>
    <w:rsid w:val="004718DA"/>
    <w:rsid w:val="004723D2"/>
    <w:rsid w:val="00473DCB"/>
    <w:rsid w:val="0047406C"/>
    <w:rsid w:val="00476F02"/>
    <w:rsid w:val="00477A59"/>
    <w:rsid w:val="00480594"/>
    <w:rsid w:val="0048215C"/>
    <w:rsid w:val="00482695"/>
    <w:rsid w:val="00483C69"/>
    <w:rsid w:val="00484552"/>
    <w:rsid w:val="00486959"/>
    <w:rsid w:val="00490C4A"/>
    <w:rsid w:val="00490FF7"/>
    <w:rsid w:val="0049122C"/>
    <w:rsid w:val="00491FDD"/>
    <w:rsid w:val="00495917"/>
    <w:rsid w:val="004A2370"/>
    <w:rsid w:val="004A28A8"/>
    <w:rsid w:val="004A2931"/>
    <w:rsid w:val="004A468F"/>
    <w:rsid w:val="004A5405"/>
    <w:rsid w:val="004A58F8"/>
    <w:rsid w:val="004A5E31"/>
    <w:rsid w:val="004A760B"/>
    <w:rsid w:val="004B058B"/>
    <w:rsid w:val="004B13C1"/>
    <w:rsid w:val="004B1503"/>
    <w:rsid w:val="004B1E91"/>
    <w:rsid w:val="004B2B13"/>
    <w:rsid w:val="004B53BA"/>
    <w:rsid w:val="004B5AE8"/>
    <w:rsid w:val="004B6DDB"/>
    <w:rsid w:val="004C037E"/>
    <w:rsid w:val="004C08B6"/>
    <w:rsid w:val="004C0DF8"/>
    <w:rsid w:val="004C20DE"/>
    <w:rsid w:val="004C3759"/>
    <w:rsid w:val="004C53CC"/>
    <w:rsid w:val="004D1209"/>
    <w:rsid w:val="004D3ACF"/>
    <w:rsid w:val="004D70C4"/>
    <w:rsid w:val="004D74E5"/>
    <w:rsid w:val="004E15A8"/>
    <w:rsid w:val="004E28D9"/>
    <w:rsid w:val="004E2A22"/>
    <w:rsid w:val="004E3CCC"/>
    <w:rsid w:val="004F1EF2"/>
    <w:rsid w:val="004F23AC"/>
    <w:rsid w:val="004F23DA"/>
    <w:rsid w:val="004F5672"/>
    <w:rsid w:val="004F578B"/>
    <w:rsid w:val="004F5C53"/>
    <w:rsid w:val="004F5F35"/>
    <w:rsid w:val="004F60C8"/>
    <w:rsid w:val="00503CFE"/>
    <w:rsid w:val="0050466A"/>
    <w:rsid w:val="00504820"/>
    <w:rsid w:val="005048FF"/>
    <w:rsid w:val="005114CD"/>
    <w:rsid w:val="005126A7"/>
    <w:rsid w:val="005175AD"/>
    <w:rsid w:val="0052113F"/>
    <w:rsid w:val="005228D8"/>
    <w:rsid w:val="00527758"/>
    <w:rsid w:val="005308AF"/>
    <w:rsid w:val="00532493"/>
    <w:rsid w:val="0053320B"/>
    <w:rsid w:val="00533859"/>
    <w:rsid w:val="00533E23"/>
    <w:rsid w:val="00534022"/>
    <w:rsid w:val="0053652D"/>
    <w:rsid w:val="00536FF3"/>
    <w:rsid w:val="005406E2"/>
    <w:rsid w:val="005424A1"/>
    <w:rsid w:val="0054289C"/>
    <w:rsid w:val="0054299F"/>
    <w:rsid w:val="00542A91"/>
    <w:rsid w:val="00545B00"/>
    <w:rsid w:val="0054765B"/>
    <w:rsid w:val="00551A02"/>
    <w:rsid w:val="00551F6F"/>
    <w:rsid w:val="005534FA"/>
    <w:rsid w:val="005545A6"/>
    <w:rsid w:val="0055582F"/>
    <w:rsid w:val="005562F5"/>
    <w:rsid w:val="00556C9B"/>
    <w:rsid w:val="0055774B"/>
    <w:rsid w:val="005604DD"/>
    <w:rsid w:val="00563967"/>
    <w:rsid w:val="005650A7"/>
    <w:rsid w:val="00567496"/>
    <w:rsid w:val="005800F7"/>
    <w:rsid w:val="005812B6"/>
    <w:rsid w:val="005821FC"/>
    <w:rsid w:val="005827CE"/>
    <w:rsid w:val="005843A9"/>
    <w:rsid w:val="00584EC5"/>
    <w:rsid w:val="00585941"/>
    <w:rsid w:val="00586D1B"/>
    <w:rsid w:val="00587DCE"/>
    <w:rsid w:val="00592EFB"/>
    <w:rsid w:val="0059311E"/>
    <w:rsid w:val="00593429"/>
    <w:rsid w:val="005960B8"/>
    <w:rsid w:val="005965C2"/>
    <w:rsid w:val="005973B6"/>
    <w:rsid w:val="005A0D4F"/>
    <w:rsid w:val="005A0EA7"/>
    <w:rsid w:val="005A119A"/>
    <w:rsid w:val="005B18E4"/>
    <w:rsid w:val="005B2FCE"/>
    <w:rsid w:val="005B5615"/>
    <w:rsid w:val="005B71B7"/>
    <w:rsid w:val="005C2002"/>
    <w:rsid w:val="005C5D72"/>
    <w:rsid w:val="005C6344"/>
    <w:rsid w:val="005C6D22"/>
    <w:rsid w:val="005D124A"/>
    <w:rsid w:val="005D3A03"/>
    <w:rsid w:val="005D4409"/>
    <w:rsid w:val="005D4425"/>
    <w:rsid w:val="005D4947"/>
    <w:rsid w:val="005D4D60"/>
    <w:rsid w:val="005D606A"/>
    <w:rsid w:val="005D7112"/>
    <w:rsid w:val="005D72C6"/>
    <w:rsid w:val="005D74CA"/>
    <w:rsid w:val="005D74E6"/>
    <w:rsid w:val="005D7C32"/>
    <w:rsid w:val="005E1FE9"/>
    <w:rsid w:val="005E2D4F"/>
    <w:rsid w:val="005E308D"/>
    <w:rsid w:val="005E352A"/>
    <w:rsid w:val="005E38C5"/>
    <w:rsid w:val="005E4990"/>
    <w:rsid w:val="005E4B85"/>
    <w:rsid w:val="005E5B5A"/>
    <w:rsid w:val="005E5DF4"/>
    <w:rsid w:val="005E68F7"/>
    <w:rsid w:val="005E7029"/>
    <w:rsid w:val="005E7FEE"/>
    <w:rsid w:val="005F242F"/>
    <w:rsid w:val="005F2B90"/>
    <w:rsid w:val="005F2CC1"/>
    <w:rsid w:val="005F2DB6"/>
    <w:rsid w:val="005F3AA1"/>
    <w:rsid w:val="005F3C6E"/>
    <w:rsid w:val="005F5832"/>
    <w:rsid w:val="005F6850"/>
    <w:rsid w:val="0060292D"/>
    <w:rsid w:val="006033FF"/>
    <w:rsid w:val="00605F7C"/>
    <w:rsid w:val="00612432"/>
    <w:rsid w:val="00615738"/>
    <w:rsid w:val="0061665F"/>
    <w:rsid w:val="00616F3E"/>
    <w:rsid w:val="0062308C"/>
    <w:rsid w:val="00624293"/>
    <w:rsid w:val="006242F5"/>
    <w:rsid w:val="00626B59"/>
    <w:rsid w:val="0062701F"/>
    <w:rsid w:val="00627036"/>
    <w:rsid w:val="00627CC5"/>
    <w:rsid w:val="0063473D"/>
    <w:rsid w:val="00635012"/>
    <w:rsid w:val="00636346"/>
    <w:rsid w:val="006401FB"/>
    <w:rsid w:val="00642E11"/>
    <w:rsid w:val="0064491F"/>
    <w:rsid w:val="00644AC1"/>
    <w:rsid w:val="00647329"/>
    <w:rsid w:val="006504C6"/>
    <w:rsid w:val="00652462"/>
    <w:rsid w:val="00654AE7"/>
    <w:rsid w:val="006574B6"/>
    <w:rsid w:val="0066068B"/>
    <w:rsid w:val="00662C9F"/>
    <w:rsid w:val="00664CCA"/>
    <w:rsid w:val="006650F3"/>
    <w:rsid w:val="006651F3"/>
    <w:rsid w:val="00665B4B"/>
    <w:rsid w:val="006721DB"/>
    <w:rsid w:val="00673753"/>
    <w:rsid w:val="00673755"/>
    <w:rsid w:val="00673C5B"/>
    <w:rsid w:val="006747B5"/>
    <w:rsid w:val="006760C5"/>
    <w:rsid w:val="00681027"/>
    <w:rsid w:val="00683536"/>
    <w:rsid w:val="00684473"/>
    <w:rsid w:val="00686AF7"/>
    <w:rsid w:val="006876A2"/>
    <w:rsid w:val="00692629"/>
    <w:rsid w:val="00692782"/>
    <w:rsid w:val="006940A7"/>
    <w:rsid w:val="00694278"/>
    <w:rsid w:val="00695E3F"/>
    <w:rsid w:val="006A142C"/>
    <w:rsid w:val="006A69CC"/>
    <w:rsid w:val="006A7819"/>
    <w:rsid w:val="006B0060"/>
    <w:rsid w:val="006B0E5F"/>
    <w:rsid w:val="006B2CEE"/>
    <w:rsid w:val="006B3965"/>
    <w:rsid w:val="006B67C8"/>
    <w:rsid w:val="006C36EF"/>
    <w:rsid w:val="006C399F"/>
    <w:rsid w:val="006C3C87"/>
    <w:rsid w:val="006C5BEE"/>
    <w:rsid w:val="006C767B"/>
    <w:rsid w:val="006D1445"/>
    <w:rsid w:val="006D23A1"/>
    <w:rsid w:val="006D44AA"/>
    <w:rsid w:val="006D56C2"/>
    <w:rsid w:val="006D5E05"/>
    <w:rsid w:val="006D6120"/>
    <w:rsid w:val="006D65CB"/>
    <w:rsid w:val="006E0AEC"/>
    <w:rsid w:val="006E28E8"/>
    <w:rsid w:val="006E65D3"/>
    <w:rsid w:val="006E718B"/>
    <w:rsid w:val="006F0338"/>
    <w:rsid w:val="006F0DF6"/>
    <w:rsid w:val="006F17DB"/>
    <w:rsid w:val="006F1FFC"/>
    <w:rsid w:val="006F2147"/>
    <w:rsid w:val="00704EFF"/>
    <w:rsid w:val="007056CC"/>
    <w:rsid w:val="007105BC"/>
    <w:rsid w:val="0071134C"/>
    <w:rsid w:val="00714DAD"/>
    <w:rsid w:val="00715905"/>
    <w:rsid w:val="007207A7"/>
    <w:rsid w:val="00723E80"/>
    <w:rsid w:val="00726559"/>
    <w:rsid w:val="0072712F"/>
    <w:rsid w:val="007276BA"/>
    <w:rsid w:val="0073042B"/>
    <w:rsid w:val="00733FDD"/>
    <w:rsid w:val="00734083"/>
    <w:rsid w:val="0073459E"/>
    <w:rsid w:val="0073521A"/>
    <w:rsid w:val="007359A9"/>
    <w:rsid w:val="00736493"/>
    <w:rsid w:val="007364EB"/>
    <w:rsid w:val="007369F5"/>
    <w:rsid w:val="00736F0F"/>
    <w:rsid w:val="00737B9D"/>
    <w:rsid w:val="007402C2"/>
    <w:rsid w:val="00741402"/>
    <w:rsid w:val="00742986"/>
    <w:rsid w:val="00744C1C"/>
    <w:rsid w:val="0074544E"/>
    <w:rsid w:val="00745CDF"/>
    <w:rsid w:val="00752352"/>
    <w:rsid w:val="0076392A"/>
    <w:rsid w:val="0076763C"/>
    <w:rsid w:val="0076777D"/>
    <w:rsid w:val="00773662"/>
    <w:rsid w:val="0077443A"/>
    <w:rsid w:val="0078002E"/>
    <w:rsid w:val="00780373"/>
    <w:rsid w:val="00780AE1"/>
    <w:rsid w:val="00783C44"/>
    <w:rsid w:val="007840CD"/>
    <w:rsid w:val="007842C9"/>
    <w:rsid w:val="007845E4"/>
    <w:rsid w:val="00785BCD"/>
    <w:rsid w:val="007867F4"/>
    <w:rsid w:val="00786E06"/>
    <w:rsid w:val="00787CE9"/>
    <w:rsid w:val="00793BFA"/>
    <w:rsid w:val="0079422B"/>
    <w:rsid w:val="00794B72"/>
    <w:rsid w:val="007A1BF7"/>
    <w:rsid w:val="007A1EC9"/>
    <w:rsid w:val="007A247B"/>
    <w:rsid w:val="007B073F"/>
    <w:rsid w:val="007B115E"/>
    <w:rsid w:val="007B55FA"/>
    <w:rsid w:val="007B633E"/>
    <w:rsid w:val="007B66B5"/>
    <w:rsid w:val="007C25BD"/>
    <w:rsid w:val="007C432B"/>
    <w:rsid w:val="007C7F9C"/>
    <w:rsid w:val="007D055E"/>
    <w:rsid w:val="007D0E4B"/>
    <w:rsid w:val="007D0F81"/>
    <w:rsid w:val="007D4B87"/>
    <w:rsid w:val="007D4FD2"/>
    <w:rsid w:val="007D55A3"/>
    <w:rsid w:val="007D5947"/>
    <w:rsid w:val="007D74A9"/>
    <w:rsid w:val="007D77E5"/>
    <w:rsid w:val="007D7DCD"/>
    <w:rsid w:val="007E1B37"/>
    <w:rsid w:val="007E6B35"/>
    <w:rsid w:val="007E737D"/>
    <w:rsid w:val="007F2884"/>
    <w:rsid w:val="007F7300"/>
    <w:rsid w:val="008002C0"/>
    <w:rsid w:val="0080034E"/>
    <w:rsid w:val="00805E40"/>
    <w:rsid w:val="00811849"/>
    <w:rsid w:val="008135A9"/>
    <w:rsid w:val="00815D22"/>
    <w:rsid w:val="008208BD"/>
    <w:rsid w:val="00822EFC"/>
    <w:rsid w:val="00823C16"/>
    <w:rsid w:val="00824B85"/>
    <w:rsid w:val="00825151"/>
    <w:rsid w:val="00825675"/>
    <w:rsid w:val="00826119"/>
    <w:rsid w:val="0082657E"/>
    <w:rsid w:val="00826C76"/>
    <w:rsid w:val="008312F6"/>
    <w:rsid w:val="008326B5"/>
    <w:rsid w:val="00836AC0"/>
    <w:rsid w:val="00836BDA"/>
    <w:rsid w:val="00840FE3"/>
    <w:rsid w:val="00842F2D"/>
    <w:rsid w:val="008443B3"/>
    <w:rsid w:val="00844E88"/>
    <w:rsid w:val="00844FA0"/>
    <w:rsid w:val="00845FF0"/>
    <w:rsid w:val="0085116F"/>
    <w:rsid w:val="00852B68"/>
    <w:rsid w:val="008536BA"/>
    <w:rsid w:val="00853BA8"/>
    <w:rsid w:val="00854AA6"/>
    <w:rsid w:val="00857C3E"/>
    <w:rsid w:val="00865401"/>
    <w:rsid w:val="008656D1"/>
    <w:rsid w:val="00866CBC"/>
    <w:rsid w:val="0087176D"/>
    <w:rsid w:val="00877F35"/>
    <w:rsid w:val="008817F7"/>
    <w:rsid w:val="008830D8"/>
    <w:rsid w:val="00884AE0"/>
    <w:rsid w:val="00885A0E"/>
    <w:rsid w:val="008876BB"/>
    <w:rsid w:val="00891674"/>
    <w:rsid w:val="00891F9C"/>
    <w:rsid w:val="00893144"/>
    <w:rsid w:val="0089327C"/>
    <w:rsid w:val="00894697"/>
    <w:rsid w:val="00895771"/>
    <w:rsid w:val="00896046"/>
    <w:rsid w:val="008A00F4"/>
    <w:rsid w:val="008A0B15"/>
    <w:rsid w:val="008A6A92"/>
    <w:rsid w:val="008A777C"/>
    <w:rsid w:val="008B042C"/>
    <w:rsid w:val="008B060A"/>
    <w:rsid w:val="008B0A04"/>
    <w:rsid w:val="008B185E"/>
    <w:rsid w:val="008B2307"/>
    <w:rsid w:val="008B29C7"/>
    <w:rsid w:val="008B2A16"/>
    <w:rsid w:val="008B5982"/>
    <w:rsid w:val="008B59F2"/>
    <w:rsid w:val="008B5B4C"/>
    <w:rsid w:val="008B6827"/>
    <w:rsid w:val="008C1DE5"/>
    <w:rsid w:val="008C4044"/>
    <w:rsid w:val="008C4BD2"/>
    <w:rsid w:val="008C5323"/>
    <w:rsid w:val="008D1CB4"/>
    <w:rsid w:val="008D298C"/>
    <w:rsid w:val="008D32B9"/>
    <w:rsid w:val="008D3676"/>
    <w:rsid w:val="008D38E5"/>
    <w:rsid w:val="008D399A"/>
    <w:rsid w:val="008D7EED"/>
    <w:rsid w:val="008E10CA"/>
    <w:rsid w:val="008E1FA1"/>
    <w:rsid w:val="008E6EF3"/>
    <w:rsid w:val="008E6F36"/>
    <w:rsid w:val="008E742B"/>
    <w:rsid w:val="008E749E"/>
    <w:rsid w:val="008F0063"/>
    <w:rsid w:val="008F13AF"/>
    <w:rsid w:val="008F2361"/>
    <w:rsid w:val="008F4FA5"/>
    <w:rsid w:val="008F776D"/>
    <w:rsid w:val="009019C5"/>
    <w:rsid w:val="00903B9C"/>
    <w:rsid w:val="009041EB"/>
    <w:rsid w:val="00906020"/>
    <w:rsid w:val="00906C55"/>
    <w:rsid w:val="009072D1"/>
    <w:rsid w:val="009100C0"/>
    <w:rsid w:val="0091056A"/>
    <w:rsid w:val="00910D3C"/>
    <w:rsid w:val="00912480"/>
    <w:rsid w:val="00915C18"/>
    <w:rsid w:val="0091629E"/>
    <w:rsid w:val="00917E63"/>
    <w:rsid w:val="00921630"/>
    <w:rsid w:val="00921853"/>
    <w:rsid w:val="00922381"/>
    <w:rsid w:val="009229CD"/>
    <w:rsid w:val="0092372F"/>
    <w:rsid w:val="0092460E"/>
    <w:rsid w:val="00925262"/>
    <w:rsid w:val="009256FB"/>
    <w:rsid w:val="00925B83"/>
    <w:rsid w:val="00930365"/>
    <w:rsid w:val="00931AD9"/>
    <w:rsid w:val="00937298"/>
    <w:rsid w:val="009411A4"/>
    <w:rsid w:val="009414CE"/>
    <w:rsid w:val="00942EE7"/>
    <w:rsid w:val="00942FC6"/>
    <w:rsid w:val="009434A2"/>
    <w:rsid w:val="00944A04"/>
    <w:rsid w:val="00946AD4"/>
    <w:rsid w:val="00946DB9"/>
    <w:rsid w:val="00946E6E"/>
    <w:rsid w:val="009470D8"/>
    <w:rsid w:val="00950551"/>
    <w:rsid w:val="00951180"/>
    <w:rsid w:val="00951F3E"/>
    <w:rsid w:val="00953554"/>
    <w:rsid w:val="0095399D"/>
    <w:rsid w:val="00953A7D"/>
    <w:rsid w:val="00954251"/>
    <w:rsid w:val="009620A1"/>
    <w:rsid w:val="00962E41"/>
    <w:rsid w:val="0096319B"/>
    <w:rsid w:val="009635BD"/>
    <w:rsid w:val="00963892"/>
    <w:rsid w:val="00963C40"/>
    <w:rsid w:val="0096644F"/>
    <w:rsid w:val="00966BF1"/>
    <w:rsid w:val="00967A2F"/>
    <w:rsid w:val="00967AEA"/>
    <w:rsid w:val="00970A09"/>
    <w:rsid w:val="00970C6B"/>
    <w:rsid w:val="00971F9C"/>
    <w:rsid w:val="0097207B"/>
    <w:rsid w:val="009748DE"/>
    <w:rsid w:val="00975E17"/>
    <w:rsid w:val="00976B42"/>
    <w:rsid w:val="00980D2C"/>
    <w:rsid w:val="009842F0"/>
    <w:rsid w:val="00984BF0"/>
    <w:rsid w:val="00984C2B"/>
    <w:rsid w:val="0098730F"/>
    <w:rsid w:val="009924AC"/>
    <w:rsid w:val="0099303E"/>
    <w:rsid w:val="00993356"/>
    <w:rsid w:val="00993A6C"/>
    <w:rsid w:val="00993B17"/>
    <w:rsid w:val="00994B1A"/>
    <w:rsid w:val="00996D1F"/>
    <w:rsid w:val="00996E67"/>
    <w:rsid w:val="009A09D0"/>
    <w:rsid w:val="009A2D91"/>
    <w:rsid w:val="009A495A"/>
    <w:rsid w:val="009A56D5"/>
    <w:rsid w:val="009A6A3B"/>
    <w:rsid w:val="009B0BEF"/>
    <w:rsid w:val="009B24F5"/>
    <w:rsid w:val="009B71A9"/>
    <w:rsid w:val="009C3337"/>
    <w:rsid w:val="009C3D18"/>
    <w:rsid w:val="009C74E2"/>
    <w:rsid w:val="009D0FD9"/>
    <w:rsid w:val="009D1835"/>
    <w:rsid w:val="009D41AC"/>
    <w:rsid w:val="009D4E2A"/>
    <w:rsid w:val="009E0F97"/>
    <w:rsid w:val="009E159A"/>
    <w:rsid w:val="009E3C8E"/>
    <w:rsid w:val="009E44C4"/>
    <w:rsid w:val="009E6D62"/>
    <w:rsid w:val="009E7F74"/>
    <w:rsid w:val="009F1568"/>
    <w:rsid w:val="009F48D1"/>
    <w:rsid w:val="009F4C1D"/>
    <w:rsid w:val="009F5E63"/>
    <w:rsid w:val="009F643E"/>
    <w:rsid w:val="009F65C5"/>
    <w:rsid w:val="00A003AD"/>
    <w:rsid w:val="00A01B2C"/>
    <w:rsid w:val="00A02505"/>
    <w:rsid w:val="00A03385"/>
    <w:rsid w:val="00A06400"/>
    <w:rsid w:val="00A06468"/>
    <w:rsid w:val="00A06E7D"/>
    <w:rsid w:val="00A072C0"/>
    <w:rsid w:val="00A11A9E"/>
    <w:rsid w:val="00A122F6"/>
    <w:rsid w:val="00A125EE"/>
    <w:rsid w:val="00A12810"/>
    <w:rsid w:val="00A13EDD"/>
    <w:rsid w:val="00A14BDF"/>
    <w:rsid w:val="00A15258"/>
    <w:rsid w:val="00A15B47"/>
    <w:rsid w:val="00A20DEC"/>
    <w:rsid w:val="00A23A40"/>
    <w:rsid w:val="00A23CB6"/>
    <w:rsid w:val="00A26032"/>
    <w:rsid w:val="00A26F84"/>
    <w:rsid w:val="00A26FCA"/>
    <w:rsid w:val="00A30165"/>
    <w:rsid w:val="00A30B4F"/>
    <w:rsid w:val="00A3305C"/>
    <w:rsid w:val="00A3371E"/>
    <w:rsid w:val="00A33D9F"/>
    <w:rsid w:val="00A34101"/>
    <w:rsid w:val="00A3495D"/>
    <w:rsid w:val="00A40F5F"/>
    <w:rsid w:val="00A43239"/>
    <w:rsid w:val="00A464F3"/>
    <w:rsid w:val="00A46AF3"/>
    <w:rsid w:val="00A5031C"/>
    <w:rsid w:val="00A50E61"/>
    <w:rsid w:val="00A546DC"/>
    <w:rsid w:val="00A61945"/>
    <w:rsid w:val="00A62B03"/>
    <w:rsid w:val="00A62C92"/>
    <w:rsid w:val="00A65079"/>
    <w:rsid w:val="00A66185"/>
    <w:rsid w:val="00A70433"/>
    <w:rsid w:val="00A70D5C"/>
    <w:rsid w:val="00A73EE3"/>
    <w:rsid w:val="00A74FF3"/>
    <w:rsid w:val="00A75B77"/>
    <w:rsid w:val="00A8424B"/>
    <w:rsid w:val="00A84270"/>
    <w:rsid w:val="00A86DCF"/>
    <w:rsid w:val="00A87A3E"/>
    <w:rsid w:val="00A95508"/>
    <w:rsid w:val="00AA15BD"/>
    <w:rsid w:val="00AA2D22"/>
    <w:rsid w:val="00AB1604"/>
    <w:rsid w:val="00AB30A6"/>
    <w:rsid w:val="00AB4246"/>
    <w:rsid w:val="00AB5215"/>
    <w:rsid w:val="00AC0BC0"/>
    <w:rsid w:val="00AC1A7E"/>
    <w:rsid w:val="00AC293D"/>
    <w:rsid w:val="00AC2B61"/>
    <w:rsid w:val="00AC6920"/>
    <w:rsid w:val="00AD35BC"/>
    <w:rsid w:val="00AD4A40"/>
    <w:rsid w:val="00AD4A7D"/>
    <w:rsid w:val="00AD5C31"/>
    <w:rsid w:val="00AD6027"/>
    <w:rsid w:val="00AD6F97"/>
    <w:rsid w:val="00AE066C"/>
    <w:rsid w:val="00AE0C5D"/>
    <w:rsid w:val="00AE3EB4"/>
    <w:rsid w:val="00AE455E"/>
    <w:rsid w:val="00AE668F"/>
    <w:rsid w:val="00AE7ADD"/>
    <w:rsid w:val="00AF373E"/>
    <w:rsid w:val="00AF54CC"/>
    <w:rsid w:val="00AF5B18"/>
    <w:rsid w:val="00B056C1"/>
    <w:rsid w:val="00B11A6E"/>
    <w:rsid w:val="00B1255F"/>
    <w:rsid w:val="00B1287C"/>
    <w:rsid w:val="00B147A9"/>
    <w:rsid w:val="00B148B8"/>
    <w:rsid w:val="00B14D59"/>
    <w:rsid w:val="00B156D7"/>
    <w:rsid w:val="00B1681E"/>
    <w:rsid w:val="00B20EB0"/>
    <w:rsid w:val="00B220AF"/>
    <w:rsid w:val="00B2400E"/>
    <w:rsid w:val="00B27E93"/>
    <w:rsid w:val="00B312B7"/>
    <w:rsid w:val="00B313A8"/>
    <w:rsid w:val="00B31493"/>
    <w:rsid w:val="00B32511"/>
    <w:rsid w:val="00B335F6"/>
    <w:rsid w:val="00B3432A"/>
    <w:rsid w:val="00B34E80"/>
    <w:rsid w:val="00B3535B"/>
    <w:rsid w:val="00B35BA2"/>
    <w:rsid w:val="00B37F0C"/>
    <w:rsid w:val="00B44D3F"/>
    <w:rsid w:val="00B51C5B"/>
    <w:rsid w:val="00B53889"/>
    <w:rsid w:val="00B54671"/>
    <w:rsid w:val="00B54AE3"/>
    <w:rsid w:val="00B5527D"/>
    <w:rsid w:val="00B5554D"/>
    <w:rsid w:val="00B55AA0"/>
    <w:rsid w:val="00B5604B"/>
    <w:rsid w:val="00B62F29"/>
    <w:rsid w:val="00B65041"/>
    <w:rsid w:val="00B67CAF"/>
    <w:rsid w:val="00B67D01"/>
    <w:rsid w:val="00B70D9F"/>
    <w:rsid w:val="00B75E46"/>
    <w:rsid w:val="00B77027"/>
    <w:rsid w:val="00B77D7A"/>
    <w:rsid w:val="00B802FC"/>
    <w:rsid w:val="00B816C0"/>
    <w:rsid w:val="00B823AA"/>
    <w:rsid w:val="00B82AFC"/>
    <w:rsid w:val="00B83F2F"/>
    <w:rsid w:val="00B840C2"/>
    <w:rsid w:val="00B850E6"/>
    <w:rsid w:val="00B8747D"/>
    <w:rsid w:val="00B906D4"/>
    <w:rsid w:val="00B9274E"/>
    <w:rsid w:val="00B935C6"/>
    <w:rsid w:val="00B939A5"/>
    <w:rsid w:val="00B946D7"/>
    <w:rsid w:val="00B95E9E"/>
    <w:rsid w:val="00B96787"/>
    <w:rsid w:val="00B974AF"/>
    <w:rsid w:val="00BA3628"/>
    <w:rsid w:val="00BA4538"/>
    <w:rsid w:val="00BA45DB"/>
    <w:rsid w:val="00BA47E3"/>
    <w:rsid w:val="00BA5397"/>
    <w:rsid w:val="00BA7854"/>
    <w:rsid w:val="00BA7E61"/>
    <w:rsid w:val="00BB0379"/>
    <w:rsid w:val="00BB125A"/>
    <w:rsid w:val="00BB19C4"/>
    <w:rsid w:val="00BB3A4E"/>
    <w:rsid w:val="00BB4EAB"/>
    <w:rsid w:val="00BB7BC9"/>
    <w:rsid w:val="00BC321B"/>
    <w:rsid w:val="00BC3B36"/>
    <w:rsid w:val="00BC41DD"/>
    <w:rsid w:val="00BC4911"/>
    <w:rsid w:val="00BC51FF"/>
    <w:rsid w:val="00BC6194"/>
    <w:rsid w:val="00BC71A1"/>
    <w:rsid w:val="00BC74AD"/>
    <w:rsid w:val="00BD1375"/>
    <w:rsid w:val="00BD3A29"/>
    <w:rsid w:val="00BD3B3A"/>
    <w:rsid w:val="00BD4DF4"/>
    <w:rsid w:val="00BD62C1"/>
    <w:rsid w:val="00BE14BE"/>
    <w:rsid w:val="00BE17FF"/>
    <w:rsid w:val="00BE1CB0"/>
    <w:rsid w:val="00BE256A"/>
    <w:rsid w:val="00BE354E"/>
    <w:rsid w:val="00BE3ECA"/>
    <w:rsid w:val="00BE4219"/>
    <w:rsid w:val="00BE5417"/>
    <w:rsid w:val="00BE5649"/>
    <w:rsid w:val="00BE72EB"/>
    <w:rsid w:val="00BF2DE3"/>
    <w:rsid w:val="00BF3862"/>
    <w:rsid w:val="00BF4184"/>
    <w:rsid w:val="00BF762B"/>
    <w:rsid w:val="00C006B3"/>
    <w:rsid w:val="00C01301"/>
    <w:rsid w:val="00C03101"/>
    <w:rsid w:val="00C04455"/>
    <w:rsid w:val="00C0462E"/>
    <w:rsid w:val="00C0601E"/>
    <w:rsid w:val="00C06630"/>
    <w:rsid w:val="00C14AB6"/>
    <w:rsid w:val="00C14B57"/>
    <w:rsid w:val="00C14D33"/>
    <w:rsid w:val="00C22768"/>
    <w:rsid w:val="00C248A0"/>
    <w:rsid w:val="00C26F42"/>
    <w:rsid w:val="00C274D1"/>
    <w:rsid w:val="00C27863"/>
    <w:rsid w:val="00C27BA6"/>
    <w:rsid w:val="00C30418"/>
    <w:rsid w:val="00C308E9"/>
    <w:rsid w:val="00C30FC5"/>
    <w:rsid w:val="00C31D30"/>
    <w:rsid w:val="00C3220D"/>
    <w:rsid w:val="00C32D27"/>
    <w:rsid w:val="00C372CB"/>
    <w:rsid w:val="00C3734E"/>
    <w:rsid w:val="00C37772"/>
    <w:rsid w:val="00C41E76"/>
    <w:rsid w:val="00C4352B"/>
    <w:rsid w:val="00C45384"/>
    <w:rsid w:val="00C45840"/>
    <w:rsid w:val="00C46610"/>
    <w:rsid w:val="00C46E61"/>
    <w:rsid w:val="00C51249"/>
    <w:rsid w:val="00C555CE"/>
    <w:rsid w:val="00C561B1"/>
    <w:rsid w:val="00C6080D"/>
    <w:rsid w:val="00C62B98"/>
    <w:rsid w:val="00C64390"/>
    <w:rsid w:val="00C64E00"/>
    <w:rsid w:val="00C66323"/>
    <w:rsid w:val="00C66E95"/>
    <w:rsid w:val="00C7177F"/>
    <w:rsid w:val="00C72092"/>
    <w:rsid w:val="00C73851"/>
    <w:rsid w:val="00C73FD1"/>
    <w:rsid w:val="00C7568B"/>
    <w:rsid w:val="00C758F3"/>
    <w:rsid w:val="00C76272"/>
    <w:rsid w:val="00C77422"/>
    <w:rsid w:val="00C77BF7"/>
    <w:rsid w:val="00C77F4C"/>
    <w:rsid w:val="00C81F99"/>
    <w:rsid w:val="00C82209"/>
    <w:rsid w:val="00C84448"/>
    <w:rsid w:val="00C84A2B"/>
    <w:rsid w:val="00C94140"/>
    <w:rsid w:val="00C958B6"/>
    <w:rsid w:val="00CA1462"/>
    <w:rsid w:val="00CA17E5"/>
    <w:rsid w:val="00CA7459"/>
    <w:rsid w:val="00CB01E0"/>
    <w:rsid w:val="00CB26E1"/>
    <w:rsid w:val="00CC0307"/>
    <w:rsid w:val="00CC0EF3"/>
    <w:rsid w:val="00CC1C09"/>
    <w:rsid w:val="00CC1D52"/>
    <w:rsid w:val="00CC2031"/>
    <w:rsid w:val="00CC33E3"/>
    <w:rsid w:val="00CD0410"/>
    <w:rsid w:val="00CD0ABC"/>
    <w:rsid w:val="00CD1741"/>
    <w:rsid w:val="00CD2CFE"/>
    <w:rsid w:val="00CD577F"/>
    <w:rsid w:val="00CD6E39"/>
    <w:rsid w:val="00CD723C"/>
    <w:rsid w:val="00CE02B1"/>
    <w:rsid w:val="00CE1759"/>
    <w:rsid w:val="00CE210F"/>
    <w:rsid w:val="00CE4E92"/>
    <w:rsid w:val="00CE6122"/>
    <w:rsid w:val="00CE662A"/>
    <w:rsid w:val="00CF0C58"/>
    <w:rsid w:val="00CF0CF8"/>
    <w:rsid w:val="00CF1A5C"/>
    <w:rsid w:val="00CF1F8C"/>
    <w:rsid w:val="00CF3067"/>
    <w:rsid w:val="00CF57BE"/>
    <w:rsid w:val="00CF5871"/>
    <w:rsid w:val="00CF59C2"/>
    <w:rsid w:val="00CF6E91"/>
    <w:rsid w:val="00D01549"/>
    <w:rsid w:val="00D039C8"/>
    <w:rsid w:val="00D0549B"/>
    <w:rsid w:val="00D0613C"/>
    <w:rsid w:val="00D0625D"/>
    <w:rsid w:val="00D10EE8"/>
    <w:rsid w:val="00D12A88"/>
    <w:rsid w:val="00D1543F"/>
    <w:rsid w:val="00D15C49"/>
    <w:rsid w:val="00D15DCB"/>
    <w:rsid w:val="00D215ED"/>
    <w:rsid w:val="00D21A25"/>
    <w:rsid w:val="00D22923"/>
    <w:rsid w:val="00D23A00"/>
    <w:rsid w:val="00D25933"/>
    <w:rsid w:val="00D27442"/>
    <w:rsid w:val="00D27FEE"/>
    <w:rsid w:val="00D3179B"/>
    <w:rsid w:val="00D33923"/>
    <w:rsid w:val="00D33EA4"/>
    <w:rsid w:val="00D33EF2"/>
    <w:rsid w:val="00D34004"/>
    <w:rsid w:val="00D4123A"/>
    <w:rsid w:val="00D416F1"/>
    <w:rsid w:val="00D41F48"/>
    <w:rsid w:val="00D45AF0"/>
    <w:rsid w:val="00D45EDB"/>
    <w:rsid w:val="00D46213"/>
    <w:rsid w:val="00D462B7"/>
    <w:rsid w:val="00D46641"/>
    <w:rsid w:val="00D472D6"/>
    <w:rsid w:val="00D47561"/>
    <w:rsid w:val="00D53F1B"/>
    <w:rsid w:val="00D5414D"/>
    <w:rsid w:val="00D54CDE"/>
    <w:rsid w:val="00D555CC"/>
    <w:rsid w:val="00D55DAE"/>
    <w:rsid w:val="00D56133"/>
    <w:rsid w:val="00D56C95"/>
    <w:rsid w:val="00D606CD"/>
    <w:rsid w:val="00D61A3C"/>
    <w:rsid w:val="00D62372"/>
    <w:rsid w:val="00D70031"/>
    <w:rsid w:val="00D704B3"/>
    <w:rsid w:val="00D71788"/>
    <w:rsid w:val="00D723F6"/>
    <w:rsid w:val="00D73BD6"/>
    <w:rsid w:val="00D77A59"/>
    <w:rsid w:val="00D814E0"/>
    <w:rsid w:val="00D822FB"/>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9457D"/>
    <w:rsid w:val="00DA16EE"/>
    <w:rsid w:val="00DA1A46"/>
    <w:rsid w:val="00DA7982"/>
    <w:rsid w:val="00DB06D9"/>
    <w:rsid w:val="00DB34C2"/>
    <w:rsid w:val="00DB3BB4"/>
    <w:rsid w:val="00DB5D52"/>
    <w:rsid w:val="00DB6FF2"/>
    <w:rsid w:val="00DB74A6"/>
    <w:rsid w:val="00DB765B"/>
    <w:rsid w:val="00DC0216"/>
    <w:rsid w:val="00DC4BFE"/>
    <w:rsid w:val="00DC7B6C"/>
    <w:rsid w:val="00DD3AA7"/>
    <w:rsid w:val="00DD4E98"/>
    <w:rsid w:val="00DD51D3"/>
    <w:rsid w:val="00DD5820"/>
    <w:rsid w:val="00DD6713"/>
    <w:rsid w:val="00DE026A"/>
    <w:rsid w:val="00DE029B"/>
    <w:rsid w:val="00DE1345"/>
    <w:rsid w:val="00DE182A"/>
    <w:rsid w:val="00DE19A8"/>
    <w:rsid w:val="00DE25D9"/>
    <w:rsid w:val="00DE4A05"/>
    <w:rsid w:val="00DE5078"/>
    <w:rsid w:val="00DE5275"/>
    <w:rsid w:val="00DE6E33"/>
    <w:rsid w:val="00DE7820"/>
    <w:rsid w:val="00DF0463"/>
    <w:rsid w:val="00DF052C"/>
    <w:rsid w:val="00DF13BE"/>
    <w:rsid w:val="00DF1711"/>
    <w:rsid w:val="00DF3CF6"/>
    <w:rsid w:val="00DF4E8F"/>
    <w:rsid w:val="00DF6B44"/>
    <w:rsid w:val="00DF7190"/>
    <w:rsid w:val="00E03C32"/>
    <w:rsid w:val="00E05016"/>
    <w:rsid w:val="00E107CA"/>
    <w:rsid w:val="00E10C27"/>
    <w:rsid w:val="00E11BA7"/>
    <w:rsid w:val="00E12E7F"/>
    <w:rsid w:val="00E149F5"/>
    <w:rsid w:val="00E14FA7"/>
    <w:rsid w:val="00E20A8B"/>
    <w:rsid w:val="00E21F77"/>
    <w:rsid w:val="00E23F12"/>
    <w:rsid w:val="00E24B34"/>
    <w:rsid w:val="00E2653C"/>
    <w:rsid w:val="00E273EE"/>
    <w:rsid w:val="00E27CBC"/>
    <w:rsid w:val="00E315C8"/>
    <w:rsid w:val="00E315FC"/>
    <w:rsid w:val="00E31E3D"/>
    <w:rsid w:val="00E35FCD"/>
    <w:rsid w:val="00E403E2"/>
    <w:rsid w:val="00E42A65"/>
    <w:rsid w:val="00E476CD"/>
    <w:rsid w:val="00E505C0"/>
    <w:rsid w:val="00E50D40"/>
    <w:rsid w:val="00E53A26"/>
    <w:rsid w:val="00E542FC"/>
    <w:rsid w:val="00E56DB4"/>
    <w:rsid w:val="00E57C57"/>
    <w:rsid w:val="00E6004D"/>
    <w:rsid w:val="00E600D4"/>
    <w:rsid w:val="00E62E43"/>
    <w:rsid w:val="00E65B47"/>
    <w:rsid w:val="00E7049B"/>
    <w:rsid w:val="00E71D27"/>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77C"/>
    <w:rsid w:val="00EA0FBE"/>
    <w:rsid w:val="00EA1C7E"/>
    <w:rsid w:val="00EA2966"/>
    <w:rsid w:val="00EA2D1B"/>
    <w:rsid w:val="00EA314E"/>
    <w:rsid w:val="00EA4C91"/>
    <w:rsid w:val="00EB185C"/>
    <w:rsid w:val="00EB1C9D"/>
    <w:rsid w:val="00EC06F5"/>
    <w:rsid w:val="00EC0E78"/>
    <w:rsid w:val="00EC337C"/>
    <w:rsid w:val="00EC6072"/>
    <w:rsid w:val="00EC6172"/>
    <w:rsid w:val="00EC648C"/>
    <w:rsid w:val="00EC661C"/>
    <w:rsid w:val="00ED2B6B"/>
    <w:rsid w:val="00ED58F5"/>
    <w:rsid w:val="00ED6D13"/>
    <w:rsid w:val="00EE0F66"/>
    <w:rsid w:val="00EE1305"/>
    <w:rsid w:val="00EE203E"/>
    <w:rsid w:val="00EE2C31"/>
    <w:rsid w:val="00EE3530"/>
    <w:rsid w:val="00EE3829"/>
    <w:rsid w:val="00EE663C"/>
    <w:rsid w:val="00EF0866"/>
    <w:rsid w:val="00EF318F"/>
    <w:rsid w:val="00EF39E1"/>
    <w:rsid w:val="00EF3A57"/>
    <w:rsid w:val="00EF3FFC"/>
    <w:rsid w:val="00EF43BD"/>
    <w:rsid w:val="00EF4722"/>
    <w:rsid w:val="00EF4F2C"/>
    <w:rsid w:val="00EF62DE"/>
    <w:rsid w:val="00EF79F0"/>
    <w:rsid w:val="00F02A52"/>
    <w:rsid w:val="00F03B62"/>
    <w:rsid w:val="00F0621B"/>
    <w:rsid w:val="00F1030C"/>
    <w:rsid w:val="00F11F92"/>
    <w:rsid w:val="00F163BF"/>
    <w:rsid w:val="00F16B21"/>
    <w:rsid w:val="00F21032"/>
    <w:rsid w:val="00F221B2"/>
    <w:rsid w:val="00F22471"/>
    <w:rsid w:val="00F24215"/>
    <w:rsid w:val="00F25F09"/>
    <w:rsid w:val="00F30D5D"/>
    <w:rsid w:val="00F31E3C"/>
    <w:rsid w:val="00F3423C"/>
    <w:rsid w:val="00F35E0A"/>
    <w:rsid w:val="00F377E9"/>
    <w:rsid w:val="00F379B7"/>
    <w:rsid w:val="00F4013E"/>
    <w:rsid w:val="00F446E2"/>
    <w:rsid w:val="00F44D24"/>
    <w:rsid w:val="00F4568A"/>
    <w:rsid w:val="00F4660A"/>
    <w:rsid w:val="00F46EBE"/>
    <w:rsid w:val="00F472B1"/>
    <w:rsid w:val="00F509BC"/>
    <w:rsid w:val="00F5186F"/>
    <w:rsid w:val="00F5190F"/>
    <w:rsid w:val="00F52596"/>
    <w:rsid w:val="00F525FA"/>
    <w:rsid w:val="00F54CA6"/>
    <w:rsid w:val="00F55636"/>
    <w:rsid w:val="00F63122"/>
    <w:rsid w:val="00F64020"/>
    <w:rsid w:val="00F641D5"/>
    <w:rsid w:val="00F649C1"/>
    <w:rsid w:val="00F66806"/>
    <w:rsid w:val="00F7549F"/>
    <w:rsid w:val="00F81763"/>
    <w:rsid w:val="00F81B04"/>
    <w:rsid w:val="00F81CCB"/>
    <w:rsid w:val="00F8286A"/>
    <w:rsid w:val="00F86A17"/>
    <w:rsid w:val="00F8704C"/>
    <w:rsid w:val="00F90127"/>
    <w:rsid w:val="00F911C5"/>
    <w:rsid w:val="00F955D6"/>
    <w:rsid w:val="00F97C93"/>
    <w:rsid w:val="00FA0A99"/>
    <w:rsid w:val="00FA1EE8"/>
    <w:rsid w:val="00FA2539"/>
    <w:rsid w:val="00FA2B87"/>
    <w:rsid w:val="00FA698B"/>
    <w:rsid w:val="00FB1EFF"/>
    <w:rsid w:val="00FB2C72"/>
    <w:rsid w:val="00FB2F88"/>
    <w:rsid w:val="00FB5080"/>
    <w:rsid w:val="00FB6316"/>
    <w:rsid w:val="00FB7BE5"/>
    <w:rsid w:val="00FC0706"/>
    <w:rsid w:val="00FC1AE9"/>
    <w:rsid w:val="00FC2046"/>
    <w:rsid w:val="00FC4684"/>
    <w:rsid w:val="00FC716E"/>
    <w:rsid w:val="00FC7248"/>
    <w:rsid w:val="00FD218C"/>
    <w:rsid w:val="00FD3D7A"/>
    <w:rsid w:val="00FD452B"/>
    <w:rsid w:val="00FD615C"/>
    <w:rsid w:val="00FD6D93"/>
    <w:rsid w:val="00FD7231"/>
    <w:rsid w:val="00FD7765"/>
    <w:rsid w:val="00FD7A73"/>
    <w:rsid w:val="00FE54C9"/>
    <w:rsid w:val="00FE553F"/>
    <w:rsid w:val="00FE6DB0"/>
    <w:rsid w:val="00FE6E4B"/>
    <w:rsid w:val="00FF03BF"/>
    <w:rsid w:val="00FF08E3"/>
    <w:rsid w:val="00FF18D1"/>
    <w:rsid w:val="00FF1B3A"/>
    <w:rsid w:val="00FF2002"/>
    <w:rsid w:val="00FF520E"/>
    <w:rsid w:val="00FF537B"/>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44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837078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1524460">
      <w:bodyDiv w:val="1"/>
      <w:marLeft w:val="0"/>
      <w:marRight w:val="0"/>
      <w:marTop w:val="0"/>
      <w:marBottom w:val="0"/>
      <w:divBdr>
        <w:top w:val="none" w:sz="0" w:space="0" w:color="auto"/>
        <w:left w:val="none" w:sz="0" w:space="0" w:color="auto"/>
        <w:bottom w:val="none" w:sz="0" w:space="0" w:color="auto"/>
        <w:right w:val="none" w:sz="0" w:space="0" w:color="auto"/>
      </w:divBdr>
    </w:div>
    <w:div w:id="29467660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549147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523792888">
      <w:bodyDiv w:val="1"/>
      <w:marLeft w:val="0"/>
      <w:marRight w:val="0"/>
      <w:marTop w:val="0"/>
      <w:marBottom w:val="0"/>
      <w:divBdr>
        <w:top w:val="none" w:sz="0" w:space="0" w:color="auto"/>
        <w:left w:val="none" w:sz="0" w:space="0" w:color="auto"/>
        <w:bottom w:val="none" w:sz="0" w:space="0" w:color="auto"/>
        <w:right w:val="none" w:sz="0" w:space="0" w:color="auto"/>
      </w:divBdr>
    </w:div>
    <w:div w:id="60418795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89664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5209630">
      <w:bodyDiv w:val="1"/>
      <w:marLeft w:val="0"/>
      <w:marRight w:val="0"/>
      <w:marTop w:val="0"/>
      <w:marBottom w:val="0"/>
      <w:divBdr>
        <w:top w:val="none" w:sz="0" w:space="0" w:color="auto"/>
        <w:left w:val="none" w:sz="0" w:space="0" w:color="auto"/>
        <w:bottom w:val="none" w:sz="0" w:space="0" w:color="auto"/>
        <w:right w:val="none" w:sz="0" w:space="0" w:color="auto"/>
      </w:divBdr>
    </w:div>
    <w:div w:id="769813565">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46209947">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32643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785717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1888869">
      <w:bodyDiv w:val="1"/>
      <w:marLeft w:val="0"/>
      <w:marRight w:val="0"/>
      <w:marTop w:val="0"/>
      <w:marBottom w:val="0"/>
      <w:divBdr>
        <w:top w:val="none" w:sz="0" w:space="0" w:color="auto"/>
        <w:left w:val="none" w:sz="0" w:space="0" w:color="auto"/>
        <w:bottom w:val="none" w:sz="0" w:space="0" w:color="auto"/>
        <w:right w:val="none" w:sz="0" w:space="0" w:color="auto"/>
      </w:divBdr>
    </w:div>
    <w:div w:id="13492598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2202109">
      <w:bodyDiv w:val="1"/>
      <w:marLeft w:val="0"/>
      <w:marRight w:val="0"/>
      <w:marTop w:val="0"/>
      <w:marBottom w:val="0"/>
      <w:divBdr>
        <w:top w:val="none" w:sz="0" w:space="0" w:color="auto"/>
        <w:left w:val="none" w:sz="0" w:space="0" w:color="auto"/>
        <w:bottom w:val="none" w:sz="0" w:space="0" w:color="auto"/>
        <w:right w:val="none" w:sz="0" w:space="0" w:color="auto"/>
      </w:divBdr>
    </w:div>
    <w:div w:id="1604335346">
      <w:bodyDiv w:val="1"/>
      <w:marLeft w:val="0"/>
      <w:marRight w:val="0"/>
      <w:marTop w:val="0"/>
      <w:marBottom w:val="0"/>
      <w:divBdr>
        <w:top w:val="none" w:sz="0" w:space="0" w:color="auto"/>
        <w:left w:val="none" w:sz="0" w:space="0" w:color="auto"/>
        <w:bottom w:val="none" w:sz="0" w:space="0" w:color="auto"/>
        <w:right w:val="none" w:sz="0" w:space="0" w:color="auto"/>
      </w:divBdr>
    </w:div>
    <w:div w:id="1609779347">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704329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084848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6125474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03464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towardsdatascience.com/simple-reinforcement-learning-q-learning-fcddc4b6fe56" TargetMode="External"/><Relationship Id="rId47" Type="http://schemas.openxmlformats.org/officeDocument/2006/relationships/hyperlink" Target="https://www.python.org/" TargetMode="External"/><Relationship Id="rId63" Type="http://schemas.openxmlformats.org/officeDocument/2006/relationships/image" Target="media/image43.emf"/><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ciencedirect.com/science/article/pii/S0360835216304077" TargetMode="External"/><Relationship Id="rId40" Type="http://schemas.openxmlformats.org/officeDocument/2006/relationships/hyperlink" Target="https://eprints.whiterose.ac.uk/135483/1/paper_66_1_.pdf" TargetMode="External"/><Relationship Id="rId45" Type="http://schemas.openxmlformats.org/officeDocument/2006/relationships/hyperlink" Target="https://matplotlib.org/" TargetMode="External"/><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yperlink" Target="https://astah.net/products/astah-uml/" TargetMode="External"/><Relationship Id="rId48" Type="http://schemas.openxmlformats.org/officeDocument/2006/relationships/hyperlink" Target="https://www.teamgantt.com/" TargetMode="External"/><Relationship Id="rId56" Type="http://schemas.openxmlformats.org/officeDocument/2006/relationships/image" Target="media/image36.emf"/><Relationship Id="rId64" Type="http://schemas.openxmlformats.org/officeDocument/2006/relationships/image" Target="media/image44.emf"/><Relationship Id="rId69" Type="http://schemas.openxmlformats.org/officeDocument/2006/relationships/fontTable" Target="fontTable.xml"/><Relationship Id="rId8" Type="http://schemas.openxmlformats.org/officeDocument/2006/relationships/hyperlink" Target="https://github.com/thmasXX/DSP--MKP--PSO" TargetMode="External"/><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home.ubalt.edu/ntsbarsh/opre640a/partviii.htm" TargetMode="External"/><Relationship Id="rId46" Type="http://schemas.openxmlformats.org/officeDocument/2006/relationships/hyperlink" Target="https://numpy.org/" TargetMode="External"/><Relationship Id="rId59" Type="http://schemas.openxmlformats.org/officeDocument/2006/relationships/image" Target="media/image39.emf"/><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github.com/TMats/knapsack_pso" TargetMode="External"/><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29.png"/><Relationship Id="rId57" Type="http://schemas.openxmlformats.org/officeDocument/2006/relationships/image" Target="media/image37.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lucidchart.com/pages/" TargetMode="External"/><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log.floydhub.com/an-introduction-to-q-learning-reinforcement-learning/" TargetMode="External"/><Relationship Id="rId34" Type="http://schemas.openxmlformats.org/officeDocument/2006/relationships/image" Target="media/image26.png"/><Relationship Id="rId50" Type="http://schemas.openxmlformats.org/officeDocument/2006/relationships/image" Target="media/image30.emf"/><Relationship Id="rId55"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 w:val="00C167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2219</TotalTime>
  <Pages>64</Pages>
  <Words>10771</Words>
  <Characters>61399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72026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1835</cp:revision>
  <dcterms:created xsi:type="dcterms:W3CDTF">2020-11-22T15:09:00Z</dcterms:created>
  <dcterms:modified xsi:type="dcterms:W3CDTF">2021-04-27T13:19:00Z</dcterms:modified>
</cp:coreProperties>
</file>